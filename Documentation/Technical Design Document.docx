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561B0" w14:textId="0B0BBDD3" w:rsidR="00125A7C" w:rsidRDefault="00664E61" w:rsidP="2C0C2A24">
      <w:pPr>
        <w:rPr>
          <w:b/>
          <w:bCs/>
          <w:sz w:val="44"/>
          <w:szCs w:val="44"/>
        </w:rPr>
      </w:pPr>
      <w:r w:rsidRPr="2C0C2A24">
        <w:rPr>
          <w:b/>
          <w:bCs/>
          <w:sz w:val="72"/>
          <w:szCs w:val="72"/>
        </w:rPr>
        <w:t>Technical D</w:t>
      </w:r>
      <w:r w:rsidR="00BE1787" w:rsidRPr="2C0C2A24">
        <w:rPr>
          <w:b/>
          <w:bCs/>
          <w:sz w:val="72"/>
          <w:szCs w:val="72"/>
        </w:rPr>
        <w:t>esign Document</w:t>
      </w:r>
    </w:p>
    <w:p w14:paraId="2AA184F1" w14:textId="77777777" w:rsidR="00125A7C" w:rsidRDefault="00125A7C" w:rsidP="00125A7C">
      <w:r>
        <w:t>_____________________________________________________________________________________</w:t>
      </w:r>
    </w:p>
    <w:p w14:paraId="322E5737" w14:textId="77777777" w:rsidR="001242F2" w:rsidRDefault="001242F2" w:rsidP="001242F2">
      <w:pPr>
        <w:spacing w:after="0"/>
        <w:rPr>
          <w:b/>
          <w:sz w:val="24"/>
        </w:rPr>
      </w:pPr>
    </w:p>
    <w:p w14:paraId="1EFB1AA9" w14:textId="77777777" w:rsidR="001242F2" w:rsidRDefault="001242F2" w:rsidP="00125A7C">
      <w:pPr>
        <w:rPr>
          <w:b/>
          <w:sz w:val="24"/>
        </w:rPr>
      </w:pPr>
    </w:p>
    <w:p w14:paraId="797C3BCE" w14:textId="041C8DEB" w:rsidR="00125A7C" w:rsidRDefault="00125A7C" w:rsidP="00125A7C">
      <w:pPr>
        <w:tabs>
          <w:tab w:val="left" w:pos="2536"/>
        </w:tabs>
      </w:pPr>
    </w:p>
    <w:p w14:paraId="2E0F58FB" w14:textId="77777777" w:rsidR="00125A7C" w:rsidRDefault="00125A7C" w:rsidP="00125A7C"/>
    <w:p w14:paraId="1DD55480" w14:textId="77777777" w:rsidR="00125A7C" w:rsidRDefault="00125A7C" w:rsidP="00125A7C"/>
    <w:p w14:paraId="1C1778A3" w14:textId="77777777" w:rsidR="00125A7C" w:rsidRDefault="00125A7C" w:rsidP="00125A7C"/>
    <w:p w14:paraId="4B7BB94A" w14:textId="77777777" w:rsidR="00125A7C" w:rsidRDefault="00125A7C" w:rsidP="00125A7C"/>
    <w:p w14:paraId="64802EF0" w14:textId="77777777" w:rsidR="00125A7C" w:rsidRDefault="00125A7C" w:rsidP="00125A7C"/>
    <w:tbl>
      <w:tblPr>
        <w:tblStyle w:val="TableGrid1"/>
        <w:tblW w:w="0" w:type="auto"/>
        <w:tblInd w:w="0" w:type="dxa"/>
        <w:tblLook w:val="04A0" w:firstRow="1" w:lastRow="0" w:firstColumn="1" w:lastColumn="0" w:noHBand="0" w:noVBand="1"/>
      </w:tblPr>
      <w:tblGrid>
        <w:gridCol w:w="1705"/>
        <w:gridCol w:w="1440"/>
        <w:gridCol w:w="6205"/>
      </w:tblGrid>
      <w:tr w:rsidR="00125A7C" w14:paraId="5708041E" w14:textId="77777777" w:rsidTr="2C0C2A24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58BF9" w14:textId="77777777" w:rsidR="00125A7C" w:rsidRDefault="00125A7C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A0AF" w14:textId="77777777" w:rsidR="00125A7C" w:rsidRDefault="00125A7C">
            <w:pPr>
              <w:rPr>
                <w:b/>
              </w:rPr>
            </w:pPr>
            <w:r>
              <w:rPr>
                <w:b/>
              </w:rPr>
              <w:t>Revision</w:t>
            </w:r>
          </w:p>
        </w:tc>
        <w:tc>
          <w:tcPr>
            <w:tcW w:w="6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C0927" w14:textId="77777777" w:rsidR="00125A7C" w:rsidRDefault="00125A7C">
            <w:pPr>
              <w:rPr>
                <w:b/>
              </w:rPr>
            </w:pPr>
            <w:r>
              <w:rPr>
                <w:b/>
              </w:rPr>
              <w:t>Release Notes</w:t>
            </w:r>
          </w:p>
        </w:tc>
      </w:tr>
      <w:tr w:rsidR="00125A7C" w14:paraId="7B69FEE7" w14:textId="77777777" w:rsidTr="2C0C2A24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2E2C4" w14:textId="66E7A960" w:rsidR="00125A7C" w:rsidRDefault="33495153" w:rsidP="2C0C2A24">
            <w:pPr>
              <w:spacing w:line="259" w:lineRule="auto"/>
            </w:pPr>
            <w:r>
              <w:t>4/26/24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25A4F" w14:textId="77777777" w:rsidR="00125A7C" w:rsidRDefault="00125A7C">
            <w:r>
              <w:t>01</w:t>
            </w:r>
          </w:p>
        </w:tc>
        <w:tc>
          <w:tcPr>
            <w:tcW w:w="6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F7220" w14:textId="440FC949" w:rsidR="00125A7C" w:rsidRDefault="6442BC5E" w:rsidP="2C0C2A24">
            <w:pPr>
              <w:spacing w:line="259" w:lineRule="auto"/>
            </w:pPr>
            <w:r>
              <w:t>Initial Release</w:t>
            </w:r>
          </w:p>
        </w:tc>
      </w:tr>
      <w:tr w:rsidR="00125A7C" w14:paraId="15F04D32" w14:textId="77777777" w:rsidTr="2C0C2A24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4D67C" w14:textId="791F4C54" w:rsidR="00125A7C" w:rsidRDefault="00125A7C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5228C" w14:textId="64AC38BA" w:rsidR="00125A7C" w:rsidRDefault="00125A7C"/>
        </w:tc>
        <w:tc>
          <w:tcPr>
            <w:tcW w:w="6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B23FD" w14:textId="3987012B" w:rsidR="00125A7C" w:rsidRDefault="00125A7C"/>
        </w:tc>
      </w:tr>
      <w:tr w:rsidR="00125A7C" w14:paraId="450C4519" w14:textId="77777777" w:rsidTr="2C0C2A24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E380D" w14:textId="626A48E5" w:rsidR="00125A7C" w:rsidRDefault="00125A7C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9301B" w14:textId="5ECD9B96" w:rsidR="00125A7C" w:rsidRDefault="00125A7C"/>
        </w:tc>
        <w:tc>
          <w:tcPr>
            <w:tcW w:w="6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72611" w14:textId="0720144D" w:rsidR="00125A7C" w:rsidRDefault="00125A7C"/>
        </w:tc>
      </w:tr>
      <w:tr w:rsidR="00125A7C" w14:paraId="3544994D" w14:textId="77777777" w:rsidTr="2C0C2A24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3B1B8" w14:textId="5DAAFF96" w:rsidR="00125A7C" w:rsidRDefault="00125A7C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586F5" w14:textId="108C1EEA" w:rsidR="00125A7C" w:rsidRDefault="00125A7C"/>
        </w:tc>
        <w:tc>
          <w:tcPr>
            <w:tcW w:w="6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737CE" w14:textId="6CAA5ECA" w:rsidR="00125A7C" w:rsidRDefault="00125A7C"/>
        </w:tc>
      </w:tr>
    </w:tbl>
    <w:p w14:paraId="23B9F30B" w14:textId="77777777" w:rsidR="00125A7C" w:rsidRDefault="00125A7C" w:rsidP="00125A7C"/>
    <w:p w14:paraId="2FADBF32" w14:textId="77777777" w:rsidR="00125A7C" w:rsidRDefault="00125A7C" w:rsidP="00125A7C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7316138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721F56" w14:textId="22DBED7E" w:rsidR="0010796C" w:rsidRDefault="0010796C">
          <w:pPr>
            <w:pStyle w:val="TOCHeading"/>
          </w:pPr>
          <w:r>
            <w:t>Contents</w:t>
          </w:r>
        </w:p>
        <w:p w14:paraId="2B82F0E0" w14:textId="44C24FD8" w:rsidR="00F3637D" w:rsidRDefault="00F3637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caps w:val="0"/>
            </w:rPr>
            <w:fldChar w:fldCharType="begin"/>
          </w:r>
          <w:r>
            <w:rPr>
              <w:caps w:val="0"/>
            </w:rPr>
            <w:instrText xml:space="preserve"> TOC \o "1-3" \h \z \u </w:instrText>
          </w:r>
          <w:r>
            <w:rPr>
              <w:caps w:val="0"/>
            </w:rPr>
            <w:fldChar w:fldCharType="separate"/>
          </w:r>
          <w:hyperlink w:anchor="_Toc165129194" w:history="1">
            <w:r w:rsidRPr="002C514E">
              <w:rPr>
                <w:rStyle w:val="Hyperlink"/>
                <w:rFonts w:eastAsia="Times New Roman"/>
                <w:noProof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514E">
              <w:rPr>
                <w:rStyle w:val="Hyperlink"/>
                <w:rFonts w:eastAsia="Times New Roman"/>
                <w:noProof/>
              </w:rPr>
              <w:t>Mechanical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_Toc165129194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F9465" w14:textId="780AADF9" w:rsidR="00F363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195" w:history="1">
            <w:r w:rsidR="00F3637D" w:rsidRPr="002C514E">
              <w:rPr>
                <w:rStyle w:val="Hyperlink"/>
                <w:rFonts w:eastAsia="Times New Roman"/>
                <w:noProof/>
              </w:rPr>
              <w:t>1.1</w:t>
            </w:r>
            <w:r w:rsidR="00F3637D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rFonts w:eastAsia="Times New Roman"/>
                <w:noProof/>
              </w:rPr>
              <w:t>System Level Assembly Drawing 1: Interactive Urban Track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_Toc165129195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3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42CCCA6C" w14:textId="29FAA39F" w:rsidR="00F363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196" w:history="1">
            <w:r w:rsidR="00F3637D" w:rsidRPr="002C514E">
              <w:rPr>
                <w:rStyle w:val="Hyperlink"/>
                <w:rFonts w:eastAsia="Times New Roman"/>
                <w:noProof/>
              </w:rPr>
              <w:t>1.2</w:t>
            </w:r>
            <w:r w:rsidR="00F3637D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rFonts w:eastAsia="Times New Roman"/>
                <w:noProof/>
              </w:rPr>
              <w:t>System Level Bill of Materials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_Toc165129196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3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457E6202" w14:textId="058AE207" w:rsidR="00F363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197" w:history="1">
            <w:r w:rsidR="00F3637D" w:rsidRPr="002C514E">
              <w:rPr>
                <w:rStyle w:val="Hyperlink"/>
                <w:noProof/>
              </w:rPr>
              <w:t>1.3</w:t>
            </w:r>
            <w:r w:rsidR="00F3637D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rFonts w:eastAsia="Times New Roman"/>
                <w:noProof/>
              </w:rPr>
              <w:t>Part Drawings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_Toc165129197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4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1C82B93A" w14:textId="7A46A56D" w:rsidR="00F363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198" w:history="1">
            <w:r w:rsidR="00F3637D" w:rsidRPr="002C514E">
              <w:rPr>
                <w:rStyle w:val="Hyperlink"/>
                <w:noProof/>
              </w:rPr>
              <w:t>1.3.1</w:t>
            </w:r>
            <w:r w:rsidR="00F3637D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noProof/>
              </w:rPr>
              <w:t>Part 2004: ESP-32 Case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_Toc165129198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4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5E089905" w14:textId="116CB2CF" w:rsidR="00F363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199" w:history="1">
            <w:r w:rsidR="00F3637D" w:rsidRPr="002C514E">
              <w:rPr>
                <w:rStyle w:val="Hyperlink"/>
                <w:rFonts w:eastAsia="Times New Roman"/>
                <w:noProof/>
              </w:rPr>
              <w:t>1.3.2</w:t>
            </w:r>
            <w:r w:rsidR="00F3637D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rFonts w:eastAsia="Times New Roman"/>
                <w:noProof/>
              </w:rPr>
              <w:t>Part 3003: Single Mounting Point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_Toc165129199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5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0AE34271" w14:textId="353F76D2" w:rsidR="00F363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00" w:history="1">
            <w:r w:rsidR="00F3637D" w:rsidRPr="002C514E">
              <w:rPr>
                <w:rStyle w:val="Hyperlink"/>
                <w:noProof/>
              </w:rPr>
              <w:t>1.3.3</w:t>
            </w:r>
            <w:r w:rsidR="00F3637D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noProof/>
              </w:rPr>
              <w:t>Part 3004: Double Mounting Point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_Toc165129200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5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4B789290" w14:textId="42A22424" w:rsidR="00F363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01" w:history="1">
            <w:r w:rsidR="00F3637D" w:rsidRPr="002C514E">
              <w:rPr>
                <w:rStyle w:val="Hyperlink"/>
                <w:rFonts w:eastAsia="Times New Roman"/>
                <w:noProof/>
              </w:rPr>
              <w:t>1.3.4</w:t>
            </w:r>
            <w:r w:rsidR="00F3637D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rFonts w:eastAsia="Times New Roman"/>
                <w:noProof/>
              </w:rPr>
              <w:t>Part 4002: Yield Sign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_Toc165129201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6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6B9B69EA" w14:textId="08768C95" w:rsidR="00F363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02" w:history="1">
            <w:r w:rsidR="00F3637D" w:rsidRPr="002C514E">
              <w:rPr>
                <w:rStyle w:val="Hyperlink"/>
                <w:noProof/>
              </w:rPr>
              <w:t>1.3.5</w:t>
            </w:r>
            <w:r w:rsidR="00F3637D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noProof/>
              </w:rPr>
              <w:t>Part 4003: Stop Sign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_Toc165129202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6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443B1A69" w14:textId="46241C54" w:rsidR="00F363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03" w:history="1">
            <w:r w:rsidR="00F3637D" w:rsidRPr="002C514E">
              <w:rPr>
                <w:rStyle w:val="Hyperlink"/>
                <w:noProof/>
              </w:rPr>
              <w:t>1.3.6</w:t>
            </w:r>
            <w:r w:rsidR="00F3637D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noProof/>
              </w:rPr>
              <w:t>Part 4004: Stop Light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_Toc165129203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7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2A711745" w14:textId="593D5DE2" w:rsidR="00F363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04" w:history="1">
            <w:r w:rsidR="00F3637D" w:rsidRPr="002C514E">
              <w:rPr>
                <w:rStyle w:val="Hyperlink"/>
                <w:noProof/>
              </w:rPr>
              <w:t>1.3.7</w:t>
            </w:r>
            <w:r w:rsidR="00F3637D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noProof/>
              </w:rPr>
              <w:t>Part 4005: Railroad Crossing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_Toc165129204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7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4F9685D6" w14:textId="2FC245D7" w:rsidR="00F3637D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05" w:history="1">
            <w:r w:rsidR="00F3637D" w:rsidRPr="002C514E">
              <w:rPr>
                <w:rStyle w:val="Hyperlink"/>
                <w:rFonts w:eastAsia="Times New Roman"/>
                <w:noProof/>
              </w:rPr>
              <w:t>2</w:t>
            </w:r>
            <w:r w:rsidR="00F3637D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rFonts w:eastAsia="Times New Roman"/>
                <w:noProof/>
              </w:rPr>
              <w:t>Electrical Documentation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_Toc165129205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8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5C993F6D" w14:textId="10564932" w:rsidR="00F363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06" w:history="1">
            <w:r w:rsidR="00F3637D" w:rsidRPr="002C514E">
              <w:rPr>
                <w:rStyle w:val="Hyperlink"/>
                <w:rFonts w:eastAsia="Times New Roman"/>
                <w:noProof/>
              </w:rPr>
              <w:t>2.1</w:t>
            </w:r>
            <w:r w:rsidR="00F3637D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rFonts w:eastAsia="Times New Roman"/>
                <w:noProof/>
              </w:rPr>
              <w:t>System Level Wiring Diagram Drawing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_Toc165129206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8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7E232CE2" w14:textId="70E0F22D" w:rsidR="00F363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07" w:history="1">
            <w:r w:rsidR="00F3637D" w:rsidRPr="002C514E">
              <w:rPr>
                <w:rStyle w:val="Hyperlink"/>
                <w:rFonts w:eastAsia="Times New Roman"/>
                <w:noProof/>
              </w:rPr>
              <w:t>2.2</w:t>
            </w:r>
            <w:r w:rsidR="00F3637D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rFonts w:eastAsia="Times New Roman"/>
                <w:noProof/>
              </w:rPr>
              <w:t>Wiring Diagram BoM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_Toc165129207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8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267DD6B6" w14:textId="1FB047A5" w:rsidR="00F363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08" w:history="1">
            <w:r w:rsidR="00F3637D" w:rsidRPr="002C514E">
              <w:rPr>
                <w:rStyle w:val="Hyperlink"/>
                <w:rFonts w:eastAsia="Times New Roman"/>
                <w:noProof/>
              </w:rPr>
              <w:t>2.3</w:t>
            </w:r>
            <w:r w:rsidR="00F3637D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rFonts w:eastAsia="Times New Roman"/>
                <w:noProof/>
              </w:rPr>
              <w:t>Printed Circuit Boards (PCB)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_Toc165129208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8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44A2BA4A" w14:textId="08B86FE1" w:rsidR="00F363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09" w:history="1">
            <w:r w:rsidR="00F3637D" w:rsidRPr="002C514E">
              <w:rPr>
                <w:rStyle w:val="Hyperlink"/>
                <w:rFonts w:eastAsia="Times New Roman"/>
                <w:noProof/>
              </w:rPr>
              <w:t>2.3.1</w:t>
            </w:r>
            <w:r w:rsidR="00F3637D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rFonts w:eastAsia="Times New Roman"/>
                <w:noProof/>
              </w:rPr>
              <w:t>Stop Light PCB Schematic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_Toc165129209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8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31D18F3C" w14:textId="32B5B43B" w:rsidR="00F363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10" w:history="1">
            <w:r w:rsidR="00F3637D" w:rsidRPr="002C514E">
              <w:rPr>
                <w:rStyle w:val="Hyperlink"/>
                <w:noProof/>
              </w:rPr>
              <w:t>2.3.2</w:t>
            </w:r>
            <w:r w:rsidR="00F3637D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noProof/>
              </w:rPr>
              <w:t>Stop Light PCB Layout Images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_Toc165129210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9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4F70CF48" w14:textId="6BB05CE7" w:rsidR="00F363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11" w:history="1">
            <w:r w:rsidR="00F3637D" w:rsidRPr="002C514E">
              <w:rPr>
                <w:rStyle w:val="Hyperlink"/>
                <w:noProof/>
              </w:rPr>
              <w:t>2.3.3</w:t>
            </w:r>
            <w:r w:rsidR="00F3637D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noProof/>
              </w:rPr>
              <w:t>Stop Light PCB Bill of Materials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_Toc165129211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10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35CCD8DF" w14:textId="700E31D6" w:rsidR="00F363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12" w:history="1">
            <w:r w:rsidR="00F3637D" w:rsidRPr="002C514E">
              <w:rPr>
                <w:rStyle w:val="Hyperlink"/>
                <w:noProof/>
              </w:rPr>
              <w:t>2.3.4</w:t>
            </w:r>
            <w:r w:rsidR="00F3637D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noProof/>
              </w:rPr>
              <w:t>Railroad Crossing PCB Schematic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_Toc165129212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10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0EA8A314" w14:textId="2E39E951" w:rsidR="00F363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13" w:history="1">
            <w:r w:rsidR="00F3637D" w:rsidRPr="002C514E">
              <w:rPr>
                <w:rStyle w:val="Hyperlink"/>
                <w:noProof/>
              </w:rPr>
              <w:t>2.3.5</w:t>
            </w:r>
            <w:r w:rsidR="00F3637D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noProof/>
              </w:rPr>
              <w:t>Railroad Crossing PCB Layout Images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_Toc165129213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10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7684F55A" w14:textId="0A1974B1" w:rsidR="00F363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14" w:history="1">
            <w:r w:rsidR="00F3637D" w:rsidRPr="002C514E">
              <w:rPr>
                <w:rStyle w:val="Hyperlink"/>
                <w:noProof/>
              </w:rPr>
              <w:t>2.3.6</w:t>
            </w:r>
            <w:r w:rsidR="00F3637D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noProof/>
              </w:rPr>
              <w:t>Interactive Element Receiver PCB Schematic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_Toc165129214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11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65C57BA6" w14:textId="1094608E" w:rsidR="00F363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15" w:history="1">
            <w:r w:rsidR="00F3637D" w:rsidRPr="002C514E">
              <w:rPr>
                <w:rStyle w:val="Hyperlink"/>
                <w:noProof/>
              </w:rPr>
              <w:t>2.3.7</w:t>
            </w:r>
            <w:r w:rsidR="00F3637D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noProof/>
              </w:rPr>
              <w:t>Interactive Element Receiver PCB Layout Images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_Toc165129215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12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6425762E" w14:textId="2F2B9BF4" w:rsidR="00F363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16" w:history="1">
            <w:r w:rsidR="00F3637D" w:rsidRPr="002C514E">
              <w:rPr>
                <w:rStyle w:val="Hyperlink"/>
                <w:noProof/>
              </w:rPr>
              <w:t>2.3.8</w:t>
            </w:r>
            <w:r w:rsidR="00F3637D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noProof/>
              </w:rPr>
              <w:t>Interactive Element Receiver PCB Bill of Materials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_Toc165129216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13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0C33AB9D" w14:textId="30720141" w:rsidR="00F3637D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17" w:history="1">
            <w:r w:rsidR="00F3637D" w:rsidRPr="002C514E">
              <w:rPr>
                <w:rStyle w:val="Hyperlink"/>
                <w:rFonts w:eastAsia="Times New Roman"/>
                <w:noProof/>
              </w:rPr>
              <w:t>3</w:t>
            </w:r>
            <w:r w:rsidR="00F3637D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rFonts w:eastAsia="Times New Roman"/>
                <w:noProof/>
              </w:rPr>
              <w:t>Software Documentation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_Toc165129217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14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354B64E7" w14:textId="3F3F2059" w:rsidR="00F363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18" w:history="1">
            <w:r w:rsidR="00F3637D" w:rsidRPr="002C514E">
              <w:rPr>
                <w:rStyle w:val="Hyperlink"/>
                <w:noProof/>
              </w:rPr>
              <w:t>3.1</w:t>
            </w:r>
            <w:r w:rsidR="00F3637D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noProof/>
              </w:rPr>
              <w:t>ESP Interactive element network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_Toc165129218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14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286AB49B" w14:textId="7A59F47B" w:rsidR="00F363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19" w:history="1">
            <w:r w:rsidR="00F3637D" w:rsidRPr="002C514E">
              <w:rPr>
                <w:rStyle w:val="Hyperlink"/>
                <w:noProof/>
              </w:rPr>
              <w:t>3.1.1</w:t>
            </w:r>
            <w:r w:rsidR="00F3637D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noProof/>
              </w:rPr>
              <w:t>Instructions to Compile and Use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_Toc165129219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14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209F6B1D" w14:textId="23F1F463" w:rsidR="00F363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20" w:history="1">
            <w:r w:rsidR="00F3637D" w:rsidRPr="002C514E">
              <w:rPr>
                <w:rStyle w:val="Hyperlink"/>
                <w:noProof/>
              </w:rPr>
              <w:t>3.1.2</w:t>
            </w:r>
            <w:r w:rsidR="00F3637D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noProof/>
              </w:rPr>
              <w:t>File Names and Purpose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_Toc165129220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15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1EDCF1FB" w14:textId="75E67C4A" w:rsidR="00F363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21" w:history="1">
            <w:r w:rsidR="00F3637D" w:rsidRPr="002C514E">
              <w:rPr>
                <w:rStyle w:val="Hyperlink"/>
                <w:noProof/>
              </w:rPr>
              <w:t>3.2</w:t>
            </w:r>
            <w:r w:rsidR="00F3637D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noProof/>
              </w:rPr>
              <w:t>ROS Code.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_Toc165129221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16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1D3BF7BD" w14:textId="4587371F" w:rsidR="00F363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22" w:history="1">
            <w:r w:rsidR="00F3637D" w:rsidRPr="002C514E">
              <w:rPr>
                <w:rStyle w:val="Hyperlink"/>
                <w:noProof/>
              </w:rPr>
              <w:t>3.2.1</w:t>
            </w:r>
            <w:r w:rsidR="00F3637D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noProof/>
              </w:rPr>
              <w:t>Directions for Initial Build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_Toc165129222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16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209BC110" w14:textId="7D36272D" w:rsidR="00F363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23" w:history="1">
            <w:r w:rsidR="00F3637D" w:rsidRPr="002C514E">
              <w:rPr>
                <w:rStyle w:val="Hyperlink"/>
                <w:noProof/>
              </w:rPr>
              <w:t>3.2.2</w:t>
            </w:r>
            <w:r w:rsidR="00F3637D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noProof/>
              </w:rPr>
              <w:t>Basic Use Instructions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_Toc165129223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16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124A4D85" w14:textId="3F3F8118" w:rsidR="00F363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24" w:history="1">
            <w:r w:rsidR="00F3637D" w:rsidRPr="002C514E">
              <w:rPr>
                <w:rStyle w:val="Hyperlink"/>
                <w:noProof/>
              </w:rPr>
              <w:t>3.2.3</w:t>
            </w:r>
            <w:r w:rsidR="00F3637D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noProof/>
              </w:rPr>
              <w:t>Code Structure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_Toc165129224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17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478C9E77" w14:textId="2D06BCC4" w:rsidR="00F3637D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25" w:history="1">
            <w:r w:rsidR="00F3637D" w:rsidRPr="002C514E">
              <w:rPr>
                <w:rStyle w:val="Hyperlink"/>
                <w:rFonts w:eastAsia="Times New Roman"/>
                <w:noProof/>
              </w:rPr>
              <w:t>4</w:t>
            </w:r>
            <w:r w:rsidR="00F3637D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rFonts w:eastAsia="Times New Roman"/>
                <w:noProof/>
              </w:rPr>
              <w:t>Design Files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_Toc165129225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19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78A80914" w14:textId="53FC8AAA" w:rsidR="00F3637D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129226" w:history="1">
            <w:r w:rsidR="00F3637D" w:rsidRPr="002C514E">
              <w:rPr>
                <w:rStyle w:val="Hyperlink"/>
                <w:rFonts w:eastAsia="Times New Roman"/>
                <w:noProof/>
              </w:rPr>
              <w:t>5</w:t>
            </w:r>
            <w:r w:rsidR="00F3637D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3637D" w:rsidRPr="002C514E">
              <w:rPr>
                <w:rStyle w:val="Hyperlink"/>
                <w:rFonts w:eastAsia="Times New Roman"/>
                <w:noProof/>
              </w:rPr>
              <w:t>User Operation Video</w:t>
            </w:r>
            <w:r w:rsidR="00F3637D">
              <w:rPr>
                <w:noProof/>
                <w:webHidden/>
              </w:rPr>
              <w:tab/>
            </w:r>
            <w:r w:rsidR="00F3637D">
              <w:rPr>
                <w:noProof/>
                <w:webHidden/>
              </w:rPr>
              <w:fldChar w:fldCharType="begin"/>
            </w:r>
            <w:r w:rsidR="00F3637D">
              <w:rPr>
                <w:noProof/>
                <w:webHidden/>
              </w:rPr>
              <w:instrText xml:space="preserve"> PAGEREF _Toc165129226 \h </w:instrText>
            </w:r>
            <w:r w:rsidR="00F3637D">
              <w:rPr>
                <w:noProof/>
                <w:webHidden/>
              </w:rPr>
            </w:r>
            <w:r w:rsidR="00F3637D">
              <w:rPr>
                <w:noProof/>
                <w:webHidden/>
              </w:rPr>
              <w:fldChar w:fldCharType="separate"/>
            </w:r>
            <w:r w:rsidR="00572FE8">
              <w:rPr>
                <w:noProof/>
                <w:webHidden/>
              </w:rPr>
              <w:t>20</w:t>
            </w:r>
            <w:r w:rsidR="00F3637D">
              <w:rPr>
                <w:noProof/>
                <w:webHidden/>
              </w:rPr>
              <w:fldChar w:fldCharType="end"/>
            </w:r>
          </w:hyperlink>
        </w:p>
        <w:p w14:paraId="1C28D560" w14:textId="617139E7" w:rsidR="0010796C" w:rsidRDefault="00F3637D">
          <w:r>
            <w:rPr>
              <w:rFonts w:cstheme="minorHAnsi"/>
              <w:caps/>
              <w:sz w:val="20"/>
              <w:szCs w:val="20"/>
            </w:rPr>
            <w:fldChar w:fldCharType="end"/>
          </w:r>
        </w:p>
      </w:sdtContent>
    </w:sdt>
    <w:p w14:paraId="222EC4CA" w14:textId="5AB521A3" w:rsidR="0010796C" w:rsidRDefault="0010796C">
      <w:pPr>
        <w:rPr>
          <w:rFonts w:eastAsiaTheme="majorEastAsia" w:cstheme="majorBidi"/>
          <w:b/>
          <w:sz w:val="28"/>
          <w:szCs w:val="32"/>
          <w:u w:val="single"/>
        </w:rPr>
      </w:pPr>
      <w:r>
        <w:br w:type="page"/>
      </w:r>
    </w:p>
    <w:p w14:paraId="6A514B9A" w14:textId="1FA32DCB" w:rsidR="00664E61" w:rsidRPr="00664E61" w:rsidRDefault="00664E61" w:rsidP="00B531EE">
      <w:pPr>
        <w:pStyle w:val="Heading1"/>
        <w:rPr>
          <w:rFonts w:eastAsia="Times New Roman"/>
        </w:rPr>
      </w:pPr>
      <w:bookmarkStart w:id="0" w:name="_Toc165129194"/>
      <w:r w:rsidRPr="00664E61">
        <w:rPr>
          <w:rFonts w:eastAsia="Times New Roman"/>
        </w:rPr>
        <w:lastRenderedPageBreak/>
        <w:t>Mechanical Documentation</w:t>
      </w:r>
      <w:bookmarkEnd w:id="0"/>
    </w:p>
    <w:p w14:paraId="4BCE3A7F" w14:textId="1C722F88" w:rsidR="00664E61" w:rsidRPr="00AC0267" w:rsidRDefault="00664E61">
      <w:pPr>
        <w:pStyle w:val="Heading2"/>
        <w:rPr>
          <w:rFonts w:eastAsia="Times New Roman"/>
        </w:rPr>
      </w:pPr>
      <w:bookmarkStart w:id="1" w:name="_Toc165129195"/>
      <w:r w:rsidRPr="00AC0267">
        <w:rPr>
          <w:rFonts w:eastAsia="Times New Roman"/>
        </w:rPr>
        <w:t xml:space="preserve">System Level </w:t>
      </w:r>
      <w:r w:rsidR="00AC0267" w:rsidRPr="00AC0267">
        <w:rPr>
          <w:rFonts w:eastAsia="Times New Roman"/>
          <w:szCs w:val="24"/>
        </w:rPr>
        <w:t>Assembly Dr</w:t>
      </w:r>
      <w:r w:rsidRPr="00AC0267">
        <w:rPr>
          <w:rFonts w:eastAsia="Times New Roman"/>
        </w:rPr>
        <w:t>awing</w:t>
      </w:r>
      <w:r w:rsidR="00CA112C">
        <w:rPr>
          <w:rFonts w:eastAsia="Times New Roman"/>
        </w:rPr>
        <w:t xml:space="preserve"> 1</w:t>
      </w:r>
      <w:r w:rsidR="007B4654">
        <w:rPr>
          <w:rFonts w:eastAsia="Times New Roman"/>
        </w:rPr>
        <w:t>: Interactive Urban Track</w:t>
      </w:r>
      <w:bookmarkEnd w:id="1"/>
    </w:p>
    <w:p w14:paraId="50DA1A47" w14:textId="4A31CD01" w:rsidR="000B7904" w:rsidRDefault="00F3637D" w:rsidP="000B7904">
      <w:pPr>
        <w:pStyle w:val="BodyText"/>
      </w:pPr>
      <w:r>
        <w:t xml:space="preserve">The System Level Assembly drawing of the project is shown in </w:t>
      </w:r>
      <w:r>
        <w:fldChar w:fldCharType="begin"/>
      </w:r>
      <w:r>
        <w:instrText xml:space="preserve"> REF _Ref165129151 \h </w:instrText>
      </w:r>
      <w:r>
        <w:fldChar w:fldCharType="separate"/>
      </w:r>
      <w:r w:rsidR="00572FE8">
        <w:t xml:space="preserve">Figure </w:t>
      </w:r>
      <w:r w:rsidR="00572FE8">
        <w:rPr>
          <w:noProof/>
        </w:rPr>
        <w:t>1</w:t>
      </w:r>
      <w:r>
        <w:fldChar w:fldCharType="end"/>
      </w:r>
      <w:r w:rsidR="00175A1B">
        <w:t xml:space="preserve"> from the “</w:t>
      </w:r>
      <w:r w:rsidR="00711F82">
        <w:t>System Level Diagram v1.dwg</w:t>
      </w:r>
      <w:r w:rsidR="00175A1B">
        <w:t>”</w:t>
      </w:r>
      <w:r>
        <w:t>.</w:t>
      </w:r>
    </w:p>
    <w:p w14:paraId="39DFD285" w14:textId="123A5E31" w:rsidR="00F9191F" w:rsidRDefault="00175A1B" w:rsidP="00175A1B">
      <w:pPr>
        <w:pStyle w:val="BodyText"/>
        <w:jc w:val="center"/>
      </w:pPr>
      <w:r w:rsidRPr="00175A1B">
        <w:rPr>
          <w:noProof/>
        </w:rPr>
        <w:drawing>
          <wp:inline distT="0" distB="0" distL="0" distR="0" wp14:anchorId="643C47AE" wp14:editId="3B236041">
            <wp:extent cx="5943600" cy="3816985"/>
            <wp:effectExtent l="0" t="0" r="0" b="0"/>
            <wp:docPr id="574265987" name="Picture 1" descr="A diagram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65987" name="Picture 1" descr="A diagram of a devi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898C" w14:textId="69A34919" w:rsidR="00F3637D" w:rsidRDefault="00F3637D" w:rsidP="00F3637D">
      <w:pPr>
        <w:pStyle w:val="Caption"/>
        <w:jc w:val="center"/>
      </w:pPr>
      <w:bookmarkStart w:id="2" w:name="_Ref1651291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2FE8">
        <w:rPr>
          <w:noProof/>
        </w:rPr>
        <w:t>1</w:t>
      </w:r>
      <w:r>
        <w:fldChar w:fldCharType="end"/>
      </w:r>
      <w:bookmarkEnd w:id="2"/>
      <w:r>
        <w:t xml:space="preserve"> - System Level Assembly Drawing</w:t>
      </w:r>
    </w:p>
    <w:p w14:paraId="05C98D08" w14:textId="77777777" w:rsidR="000012EB" w:rsidRDefault="000012EB" w:rsidP="2C0C2A24">
      <w:pPr>
        <w:pStyle w:val="BodyText"/>
      </w:pPr>
    </w:p>
    <w:p w14:paraId="5EBACA4A" w14:textId="557D8CFB" w:rsidR="00AF4E4D" w:rsidRDefault="00CD6CAF" w:rsidP="00AF4E4D">
      <w:pPr>
        <w:pStyle w:val="Heading2"/>
        <w:rPr>
          <w:rFonts w:eastAsia="Times New Roman"/>
        </w:rPr>
      </w:pPr>
      <w:bookmarkStart w:id="3" w:name="_Ref66449370"/>
      <w:bookmarkStart w:id="4" w:name="_Toc165129196"/>
      <w:r>
        <w:rPr>
          <w:rFonts w:eastAsia="Times New Roman"/>
        </w:rPr>
        <w:t xml:space="preserve">System Level </w:t>
      </w:r>
      <w:r w:rsidR="00AF4E4D">
        <w:rPr>
          <w:rFonts w:eastAsia="Times New Roman"/>
        </w:rPr>
        <w:t>Bill of Materials</w:t>
      </w:r>
      <w:bookmarkEnd w:id="3"/>
      <w:bookmarkEnd w:id="4"/>
    </w:p>
    <w:p w14:paraId="58E48EB2" w14:textId="43F26F62" w:rsidR="00E4058C" w:rsidRPr="00E4058C" w:rsidRDefault="00B53D37" w:rsidP="00E4058C">
      <w:pPr>
        <w:pStyle w:val="BodyText"/>
      </w:pPr>
      <w:r>
        <w:t xml:space="preserve">The System Level Bill of Materials is in </w:t>
      </w:r>
      <w:r>
        <w:fldChar w:fldCharType="begin"/>
      </w:r>
      <w:r>
        <w:instrText xml:space="preserve"> REF _Ref165120909 \h </w:instrText>
      </w:r>
      <w:r>
        <w:fldChar w:fldCharType="separate"/>
      </w:r>
      <w:r w:rsidR="00572FE8">
        <w:t xml:space="preserve">Table </w:t>
      </w:r>
      <w:r w:rsidR="00572FE8">
        <w:rPr>
          <w:noProof/>
        </w:rPr>
        <w:t>1</w:t>
      </w:r>
      <w:r>
        <w:fldChar w:fldCharType="end"/>
      </w:r>
      <w:r>
        <w:t>, and also in the file “BOM.xlsx”.</w:t>
      </w:r>
    </w:p>
    <w:p w14:paraId="13C962B4" w14:textId="5F0B01E4" w:rsidR="00DF5B7B" w:rsidRPr="00DF5B7B" w:rsidRDefault="00DF5B7B" w:rsidP="00DF5B7B">
      <w:pPr>
        <w:pStyle w:val="Caption"/>
        <w:jc w:val="center"/>
      </w:pPr>
      <w:bookmarkStart w:id="5" w:name="_Ref16512090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72FE8">
        <w:rPr>
          <w:noProof/>
        </w:rPr>
        <w:t>1</w:t>
      </w:r>
      <w:r>
        <w:fldChar w:fldCharType="end"/>
      </w:r>
      <w:bookmarkEnd w:id="5"/>
      <w:r>
        <w:t xml:space="preserve"> - Bill of Materials for Interactive Urban Track</w:t>
      </w:r>
    </w:p>
    <w:p w14:paraId="17F299DB" w14:textId="1134B18B" w:rsidR="00547E83" w:rsidRDefault="00EF7FD0" w:rsidP="00720395">
      <w:pPr>
        <w:pStyle w:val="BodyText"/>
        <w:jc w:val="center"/>
      </w:pPr>
      <w:r w:rsidRPr="00EF7FD0">
        <w:rPr>
          <w:noProof/>
        </w:rPr>
        <w:lastRenderedPageBreak/>
        <w:drawing>
          <wp:inline distT="0" distB="0" distL="0" distR="0" wp14:anchorId="2D8BCAC8" wp14:editId="517518B4">
            <wp:extent cx="5899944" cy="2866768"/>
            <wp:effectExtent l="0" t="0" r="5715" b="0"/>
            <wp:docPr id="347952785" name="Picture 1" descr="A table of informatio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52785" name="Picture 1" descr="A table of information with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2603" cy="287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A3F9" w14:textId="77777777" w:rsidR="00175850" w:rsidRPr="00175850" w:rsidRDefault="00175850" w:rsidP="00175850">
      <w:pPr>
        <w:pStyle w:val="BodyText"/>
      </w:pPr>
    </w:p>
    <w:p w14:paraId="38532529" w14:textId="77777777" w:rsidR="00361F6C" w:rsidRDefault="00664E61" w:rsidP="00361F6C">
      <w:pPr>
        <w:pStyle w:val="Heading2"/>
      </w:pPr>
      <w:bookmarkStart w:id="6" w:name="_Toc165129197"/>
      <w:r w:rsidRPr="00664E61">
        <w:rPr>
          <w:rFonts w:eastAsia="Times New Roman"/>
        </w:rPr>
        <w:t>Part</w:t>
      </w:r>
      <w:r w:rsidR="00DF08DC">
        <w:rPr>
          <w:rFonts w:eastAsia="Times New Roman"/>
        </w:rPr>
        <w:t xml:space="preserve"> Drawings</w:t>
      </w:r>
      <w:bookmarkEnd w:id="6"/>
      <w:r w:rsidR="00361F6C" w:rsidRPr="00361F6C">
        <w:t xml:space="preserve"> </w:t>
      </w:r>
    </w:p>
    <w:p w14:paraId="5B7BF875" w14:textId="769474D6" w:rsidR="00361F6C" w:rsidRDefault="00361F6C" w:rsidP="00361F6C">
      <w:pPr>
        <w:pStyle w:val="Heading3"/>
      </w:pPr>
      <w:bookmarkStart w:id="7" w:name="_Toc165129198"/>
      <w:r>
        <w:t>Part 2004: ESP-32 Case</w:t>
      </w:r>
      <w:bookmarkEnd w:id="7"/>
    </w:p>
    <w:p w14:paraId="392B6252" w14:textId="5C853736" w:rsidR="00505F02" w:rsidRPr="00505F02" w:rsidRDefault="00620194" w:rsidP="00505F02">
      <w:pPr>
        <w:pStyle w:val="BodyText"/>
      </w:pPr>
      <w:r>
        <w:t xml:space="preserve">Part 2004: ESP-32 case </w:t>
      </w:r>
      <w:r w:rsidR="002C45AB">
        <w:t xml:space="preserve">is shown in </w:t>
      </w:r>
      <w:r w:rsidR="00616E2E">
        <w:fldChar w:fldCharType="begin"/>
      </w:r>
      <w:r w:rsidR="00616E2E">
        <w:instrText xml:space="preserve"> REF _Ref165126918 \h </w:instrText>
      </w:r>
      <w:r w:rsidR="00616E2E">
        <w:fldChar w:fldCharType="separate"/>
      </w:r>
      <w:r w:rsidR="00572FE8">
        <w:t xml:space="preserve">Figure </w:t>
      </w:r>
      <w:r w:rsidR="00572FE8">
        <w:rPr>
          <w:noProof/>
        </w:rPr>
        <w:t>2</w:t>
      </w:r>
      <w:r w:rsidR="00616E2E">
        <w:fldChar w:fldCharType="end"/>
      </w:r>
      <w:r w:rsidR="00616E2E">
        <w:t xml:space="preserve"> from the file “</w:t>
      </w:r>
      <w:r w:rsidR="00452EC6">
        <w:t>ESP Controller Box Drawing.dwg</w:t>
      </w:r>
      <w:r w:rsidR="00616E2E">
        <w:t>”.</w:t>
      </w:r>
    </w:p>
    <w:p w14:paraId="3DF78EE0" w14:textId="4C102047" w:rsidR="00361F6C" w:rsidRDefault="00350991" w:rsidP="000012EB">
      <w:pPr>
        <w:pStyle w:val="BodyText"/>
        <w:jc w:val="center"/>
      </w:pPr>
      <w:r w:rsidRPr="00350991">
        <w:rPr>
          <w:noProof/>
        </w:rPr>
        <w:drawing>
          <wp:inline distT="0" distB="0" distL="0" distR="0" wp14:anchorId="21B333D0" wp14:editId="14270A22">
            <wp:extent cx="5268319" cy="3715966"/>
            <wp:effectExtent l="0" t="0" r="8890" b="0"/>
            <wp:docPr id="2013620531" name="Picture 1" descr="A blueprint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20531" name="Picture 1" descr="A blueprint of a computer compone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863" cy="371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0319" w14:textId="003C5425" w:rsidR="00361F6C" w:rsidRDefault="00361F6C" w:rsidP="00361F6C">
      <w:pPr>
        <w:pStyle w:val="Caption"/>
        <w:jc w:val="center"/>
      </w:pPr>
      <w:bookmarkStart w:id="8" w:name="_Ref1651269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2FE8">
        <w:rPr>
          <w:noProof/>
        </w:rPr>
        <w:t>2</w:t>
      </w:r>
      <w:r>
        <w:fldChar w:fldCharType="end"/>
      </w:r>
      <w:bookmarkEnd w:id="8"/>
      <w:r>
        <w:t xml:space="preserve"> - ESP-32 Case Drawing</w:t>
      </w:r>
    </w:p>
    <w:p w14:paraId="4C5F66B5" w14:textId="1F140E30" w:rsidR="00FC3803" w:rsidRDefault="0090354D" w:rsidP="006651E7">
      <w:pPr>
        <w:pStyle w:val="Heading3"/>
        <w:rPr>
          <w:rFonts w:eastAsia="Times New Roman"/>
        </w:rPr>
      </w:pPr>
      <w:bookmarkStart w:id="9" w:name="_Toc165129199"/>
      <w:r>
        <w:rPr>
          <w:rFonts w:eastAsia="Times New Roman"/>
        </w:rPr>
        <w:lastRenderedPageBreak/>
        <w:t>Part 300</w:t>
      </w:r>
      <w:r w:rsidR="00665DA9">
        <w:rPr>
          <w:rFonts w:eastAsia="Times New Roman"/>
        </w:rPr>
        <w:t>3: Single Mounting Point</w:t>
      </w:r>
      <w:bookmarkEnd w:id="9"/>
    </w:p>
    <w:p w14:paraId="3B7B878A" w14:textId="10039B22" w:rsidR="00452EC6" w:rsidRPr="00452EC6" w:rsidRDefault="00452EC6" w:rsidP="00452EC6">
      <w:pPr>
        <w:pStyle w:val="BodyText"/>
      </w:pPr>
      <w:r>
        <w:t xml:space="preserve">Part 3003: Single Mounting Point is shown in </w:t>
      </w:r>
      <w:r>
        <w:fldChar w:fldCharType="begin"/>
      </w:r>
      <w:r>
        <w:instrText xml:space="preserve"> REF _Ref165126978 \h </w:instrText>
      </w:r>
      <w:r>
        <w:fldChar w:fldCharType="separate"/>
      </w:r>
      <w:r w:rsidR="00572FE8">
        <w:t xml:space="preserve">Figure </w:t>
      </w:r>
      <w:r w:rsidR="00572FE8">
        <w:rPr>
          <w:noProof/>
        </w:rPr>
        <w:t>3</w:t>
      </w:r>
      <w:r>
        <w:fldChar w:fldCharType="end"/>
      </w:r>
      <w:r>
        <w:t xml:space="preserve"> from the file “</w:t>
      </w:r>
      <w:r w:rsidR="00CB5A84">
        <w:t>Single Mounting Point Drawing v2.dwg</w:t>
      </w:r>
      <w:r>
        <w:t>”.</w:t>
      </w:r>
    </w:p>
    <w:p w14:paraId="0E3C7ED4" w14:textId="5C6E038C" w:rsidR="00665DA9" w:rsidRDefault="006B0363" w:rsidP="000012EB">
      <w:pPr>
        <w:pStyle w:val="BodyText"/>
        <w:jc w:val="center"/>
      </w:pPr>
      <w:r w:rsidRPr="006B0363">
        <w:rPr>
          <w:noProof/>
        </w:rPr>
        <w:drawing>
          <wp:inline distT="0" distB="0" distL="0" distR="0" wp14:anchorId="038AF751" wp14:editId="5E82CD48">
            <wp:extent cx="4668506" cy="3015574"/>
            <wp:effectExtent l="0" t="0" r="0" b="0"/>
            <wp:docPr id="790723336" name="Picture 1" descr="A blueprint of a vent h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23336" name="Picture 1" descr="A blueprint of a vent hoo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1686" cy="303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E470" w14:textId="03C3A2C3" w:rsidR="00665DA9" w:rsidRDefault="00452EC6" w:rsidP="000012EB">
      <w:pPr>
        <w:pStyle w:val="Caption"/>
        <w:jc w:val="center"/>
      </w:pPr>
      <w:bookmarkStart w:id="10" w:name="_Ref1651269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2FE8">
        <w:rPr>
          <w:noProof/>
        </w:rPr>
        <w:t>3</w:t>
      </w:r>
      <w:r>
        <w:fldChar w:fldCharType="end"/>
      </w:r>
      <w:bookmarkEnd w:id="10"/>
      <w:r>
        <w:t xml:space="preserve"> - Single Mounting Point Drawing</w:t>
      </w:r>
    </w:p>
    <w:p w14:paraId="71C642D3" w14:textId="5544AC5E" w:rsidR="00665DA9" w:rsidRDefault="00665DA9" w:rsidP="00665DA9">
      <w:pPr>
        <w:pStyle w:val="Heading3"/>
      </w:pPr>
      <w:bookmarkStart w:id="11" w:name="_Toc165129200"/>
      <w:r>
        <w:t xml:space="preserve">Part 3004: </w:t>
      </w:r>
      <w:r w:rsidR="00D2099F">
        <w:t>Double Mounting Point</w:t>
      </w:r>
      <w:bookmarkEnd w:id="11"/>
    </w:p>
    <w:p w14:paraId="67DFD51B" w14:textId="76B92B21" w:rsidR="00CB5A84" w:rsidRPr="00CB5A84" w:rsidRDefault="00CB5A84" w:rsidP="00CB5A84">
      <w:pPr>
        <w:pStyle w:val="BodyText"/>
      </w:pPr>
      <w:r>
        <w:t xml:space="preserve">Part 3004: Double Mounting Point is shown in </w:t>
      </w:r>
      <w:r w:rsidR="00D26DDB">
        <w:fldChar w:fldCharType="begin"/>
      </w:r>
      <w:r w:rsidR="00D26DDB">
        <w:instrText xml:space="preserve"> REF _Ref165127059 \h </w:instrText>
      </w:r>
      <w:r w:rsidR="00D26DDB">
        <w:fldChar w:fldCharType="separate"/>
      </w:r>
      <w:r w:rsidR="00572FE8">
        <w:t xml:space="preserve">Figure </w:t>
      </w:r>
      <w:r w:rsidR="00572FE8">
        <w:rPr>
          <w:noProof/>
        </w:rPr>
        <w:t>4</w:t>
      </w:r>
      <w:r w:rsidR="00D26DDB">
        <w:fldChar w:fldCharType="end"/>
      </w:r>
      <w:r w:rsidR="00D26DDB">
        <w:t xml:space="preserve"> from the file “</w:t>
      </w:r>
      <w:r w:rsidR="00C70BC6">
        <w:t>Double Mounting Point Drawing v4.dwg</w:t>
      </w:r>
      <w:r w:rsidR="00D26DDB">
        <w:t>”.</w:t>
      </w:r>
    </w:p>
    <w:p w14:paraId="6F6D82C9" w14:textId="75BFDF83" w:rsidR="00D2099F" w:rsidRDefault="00171ABE" w:rsidP="000012EB">
      <w:pPr>
        <w:pStyle w:val="BodyText"/>
        <w:jc w:val="center"/>
      </w:pPr>
      <w:r w:rsidRPr="00171ABE">
        <w:rPr>
          <w:noProof/>
        </w:rPr>
        <w:drawing>
          <wp:inline distT="0" distB="0" distL="0" distR="0" wp14:anchorId="5CEE9428" wp14:editId="5B0EC288">
            <wp:extent cx="4698460" cy="3305988"/>
            <wp:effectExtent l="0" t="0" r="6985" b="8890"/>
            <wp:docPr id="1967953730" name="Picture 1" descr="A blueprint of a mechanical de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53730" name="Picture 1" descr="A blueprint of a mechanical desig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4905" cy="331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FDD6" w14:textId="07FEA2EF" w:rsidR="00CB5A84" w:rsidRDefault="00CB5A84" w:rsidP="00CB5A84">
      <w:pPr>
        <w:pStyle w:val="Caption"/>
        <w:jc w:val="center"/>
      </w:pPr>
      <w:bookmarkStart w:id="12" w:name="_Ref1651270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2FE8">
        <w:rPr>
          <w:noProof/>
        </w:rPr>
        <w:t>4</w:t>
      </w:r>
      <w:r>
        <w:fldChar w:fldCharType="end"/>
      </w:r>
      <w:bookmarkEnd w:id="12"/>
      <w:r>
        <w:t xml:space="preserve"> - Double Mounting Point Drawing</w:t>
      </w:r>
    </w:p>
    <w:p w14:paraId="2FD6A4ED" w14:textId="77777777" w:rsidR="00D2099F" w:rsidRPr="00D2099F" w:rsidRDefault="00D2099F" w:rsidP="00D2099F">
      <w:pPr>
        <w:pStyle w:val="BodyText"/>
      </w:pPr>
    </w:p>
    <w:p w14:paraId="73F84EBB" w14:textId="0AF0A10F" w:rsidR="006651E7" w:rsidRDefault="00E96697" w:rsidP="006651E7">
      <w:pPr>
        <w:pStyle w:val="Heading3"/>
        <w:rPr>
          <w:rFonts w:eastAsia="Times New Roman"/>
        </w:rPr>
      </w:pPr>
      <w:bookmarkStart w:id="13" w:name="_Toc165129201"/>
      <w:r>
        <w:rPr>
          <w:rFonts w:eastAsia="Times New Roman"/>
        </w:rPr>
        <w:t xml:space="preserve">Part </w:t>
      </w:r>
      <w:r w:rsidR="006651E7">
        <w:rPr>
          <w:rFonts w:eastAsia="Times New Roman"/>
        </w:rPr>
        <w:t>4002: Yield Sign</w:t>
      </w:r>
      <w:bookmarkEnd w:id="13"/>
    </w:p>
    <w:p w14:paraId="6CC0172B" w14:textId="5CEE085C" w:rsidR="0000342D" w:rsidRPr="0000342D" w:rsidRDefault="000D488E" w:rsidP="0000342D">
      <w:pPr>
        <w:pStyle w:val="BodyText"/>
      </w:pPr>
      <w:r>
        <w:t xml:space="preserve">Part 4002: Yield </w:t>
      </w:r>
      <w:r w:rsidR="00A701C5">
        <w:t xml:space="preserve">Sign </w:t>
      </w:r>
      <w:r w:rsidR="007F3708">
        <w:t xml:space="preserve">is shown in </w:t>
      </w:r>
      <w:r w:rsidR="007F3708">
        <w:fldChar w:fldCharType="begin"/>
      </w:r>
      <w:r w:rsidR="007F3708">
        <w:instrText xml:space="preserve"> REF _Ref165127137 \h </w:instrText>
      </w:r>
      <w:r w:rsidR="007F3708">
        <w:fldChar w:fldCharType="separate"/>
      </w:r>
      <w:r w:rsidR="00572FE8">
        <w:t xml:space="preserve">Figure </w:t>
      </w:r>
      <w:r w:rsidR="00572FE8">
        <w:rPr>
          <w:noProof/>
        </w:rPr>
        <w:t>5</w:t>
      </w:r>
      <w:r w:rsidR="007F3708">
        <w:fldChar w:fldCharType="end"/>
      </w:r>
      <w:r w:rsidR="007F3708">
        <w:t xml:space="preserve"> from the file “</w:t>
      </w:r>
      <w:r w:rsidR="009452EC">
        <w:t>Yield Sign Drawing.dwg</w:t>
      </w:r>
      <w:r w:rsidR="007F3708">
        <w:t>”</w:t>
      </w:r>
      <w:r w:rsidR="00901A73">
        <w:t>.</w:t>
      </w:r>
    </w:p>
    <w:p w14:paraId="78A1AD17" w14:textId="11DCBD2B" w:rsidR="0086203A" w:rsidRDefault="00E72ECD" w:rsidP="000012EB">
      <w:pPr>
        <w:pStyle w:val="BodyText"/>
        <w:jc w:val="center"/>
      </w:pPr>
      <w:r w:rsidRPr="00E72ECD">
        <w:rPr>
          <w:noProof/>
        </w:rPr>
        <w:drawing>
          <wp:inline distT="0" distB="0" distL="0" distR="0" wp14:anchorId="5C51D537" wp14:editId="68A34F27">
            <wp:extent cx="5117436" cy="3278221"/>
            <wp:effectExtent l="0" t="0" r="7620" b="0"/>
            <wp:docPr id="1485456987" name="Picture 1" descr="A blueprint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56987" name="Picture 1" descr="A blueprint of a triang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849" cy="32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DC03" w14:textId="03C4D80A" w:rsidR="009D3CCE" w:rsidRDefault="009D3CCE" w:rsidP="000012EB">
      <w:pPr>
        <w:pStyle w:val="Caption"/>
        <w:jc w:val="center"/>
      </w:pPr>
      <w:bookmarkStart w:id="14" w:name="_Ref16512713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2FE8">
        <w:rPr>
          <w:noProof/>
        </w:rPr>
        <w:t>5</w:t>
      </w:r>
      <w:r>
        <w:fldChar w:fldCharType="end"/>
      </w:r>
      <w:bookmarkEnd w:id="14"/>
      <w:r>
        <w:t xml:space="preserve"> - Yield Sign Drawing</w:t>
      </w:r>
    </w:p>
    <w:p w14:paraId="00FD01F4" w14:textId="20288336" w:rsidR="00F3516C" w:rsidRDefault="005B27A4" w:rsidP="005B27A4">
      <w:pPr>
        <w:pStyle w:val="Heading3"/>
      </w:pPr>
      <w:bookmarkStart w:id="15" w:name="_Toc165129202"/>
      <w:r>
        <w:t>Part 4003: Stop Sign</w:t>
      </w:r>
      <w:bookmarkEnd w:id="15"/>
    </w:p>
    <w:p w14:paraId="71E92EFA" w14:textId="32AF1A8E" w:rsidR="00B534EC" w:rsidRPr="00B534EC" w:rsidRDefault="009452EC" w:rsidP="00B534EC">
      <w:pPr>
        <w:pStyle w:val="BodyText"/>
      </w:pPr>
      <w:r>
        <w:t xml:space="preserve">Part 4003: Stop Sign is shown in </w:t>
      </w:r>
      <w:r>
        <w:fldChar w:fldCharType="begin"/>
      </w:r>
      <w:r>
        <w:instrText xml:space="preserve"> REF _Ref165127515 \h </w:instrText>
      </w:r>
      <w:r>
        <w:fldChar w:fldCharType="separate"/>
      </w:r>
      <w:r w:rsidR="00572FE8">
        <w:t xml:space="preserve">Figure </w:t>
      </w:r>
      <w:r w:rsidR="00572FE8">
        <w:rPr>
          <w:noProof/>
        </w:rPr>
        <w:t>6</w:t>
      </w:r>
      <w:r>
        <w:fldChar w:fldCharType="end"/>
      </w:r>
      <w:r>
        <w:t xml:space="preserve"> from the file “Stop Sign Drawing.d</w:t>
      </w:r>
      <w:r w:rsidR="00C16B5D">
        <w:t>wg</w:t>
      </w:r>
      <w:r>
        <w:t>”.</w:t>
      </w:r>
    </w:p>
    <w:p w14:paraId="6C54B84B" w14:textId="780F60AF" w:rsidR="005B27A4" w:rsidRDefault="00F3516C" w:rsidP="000012EB">
      <w:pPr>
        <w:pStyle w:val="BodyText"/>
        <w:jc w:val="center"/>
      </w:pPr>
      <w:r w:rsidRPr="00F3516C">
        <w:rPr>
          <w:noProof/>
        </w:rPr>
        <w:drawing>
          <wp:inline distT="0" distB="0" distL="0" distR="0" wp14:anchorId="65FA0B15" wp14:editId="7E0C58C9">
            <wp:extent cx="4999236" cy="3151762"/>
            <wp:effectExtent l="0" t="0" r="0" b="0"/>
            <wp:docPr id="1266051557" name="Picture 1" descr="A blueprint of a stop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51557" name="Picture 1" descr="A blueprint of a stop sig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7404" cy="315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1DB7" w14:textId="31ED46EA" w:rsidR="009D3CCE" w:rsidRDefault="009D3CCE" w:rsidP="009D3CCE">
      <w:pPr>
        <w:pStyle w:val="Caption"/>
        <w:jc w:val="center"/>
      </w:pPr>
      <w:bookmarkStart w:id="16" w:name="_Ref1651275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2FE8">
        <w:rPr>
          <w:noProof/>
        </w:rPr>
        <w:t>6</w:t>
      </w:r>
      <w:r>
        <w:fldChar w:fldCharType="end"/>
      </w:r>
      <w:bookmarkEnd w:id="16"/>
      <w:r>
        <w:t xml:space="preserve"> - Stop Sign Drawing</w:t>
      </w:r>
    </w:p>
    <w:p w14:paraId="6EDDC885" w14:textId="77777777" w:rsidR="005B27A4" w:rsidRDefault="005B27A4" w:rsidP="005B27A4">
      <w:pPr>
        <w:pStyle w:val="BodyText"/>
      </w:pPr>
    </w:p>
    <w:p w14:paraId="4BCCFE07" w14:textId="664A4E3F" w:rsidR="005B27A4" w:rsidRDefault="005B27A4" w:rsidP="005B27A4">
      <w:pPr>
        <w:pStyle w:val="Heading3"/>
      </w:pPr>
      <w:bookmarkStart w:id="17" w:name="_Toc165129203"/>
      <w:r>
        <w:t>Part 4004: Stop Light</w:t>
      </w:r>
      <w:bookmarkEnd w:id="17"/>
    </w:p>
    <w:p w14:paraId="3D12C3B1" w14:textId="17A3A1A8" w:rsidR="00C16B5D" w:rsidRPr="00C16B5D" w:rsidRDefault="00C16B5D" w:rsidP="00C16B5D">
      <w:pPr>
        <w:pStyle w:val="BodyText"/>
      </w:pPr>
      <w:r>
        <w:t xml:space="preserve">Part 4004: Stop Light is shown in </w:t>
      </w:r>
      <w:r w:rsidR="00540900">
        <w:fldChar w:fldCharType="begin"/>
      </w:r>
      <w:r w:rsidR="00540900">
        <w:instrText xml:space="preserve"> REF _Ref165127558 \h </w:instrText>
      </w:r>
      <w:r w:rsidR="00540900">
        <w:fldChar w:fldCharType="separate"/>
      </w:r>
      <w:r w:rsidR="00572FE8">
        <w:t xml:space="preserve">Figure </w:t>
      </w:r>
      <w:r w:rsidR="00572FE8">
        <w:rPr>
          <w:noProof/>
        </w:rPr>
        <w:t>7</w:t>
      </w:r>
      <w:r w:rsidR="00540900">
        <w:fldChar w:fldCharType="end"/>
      </w:r>
      <w:r w:rsidR="00540900">
        <w:t xml:space="preserve"> from the file “</w:t>
      </w:r>
      <w:r w:rsidR="007C286C">
        <w:t>Assembled Light Drawing v3.dwg</w:t>
      </w:r>
      <w:r w:rsidR="00540900">
        <w:t>”.</w:t>
      </w:r>
    </w:p>
    <w:p w14:paraId="1F952C76" w14:textId="692794E5" w:rsidR="005B27A4" w:rsidRDefault="00D00880" w:rsidP="000012EB">
      <w:pPr>
        <w:pStyle w:val="BodyText"/>
        <w:jc w:val="center"/>
      </w:pPr>
      <w:r w:rsidRPr="00D00880">
        <w:rPr>
          <w:noProof/>
        </w:rPr>
        <w:drawing>
          <wp:inline distT="0" distB="0" distL="0" distR="0" wp14:anchorId="2E880D9A" wp14:editId="249C56AD">
            <wp:extent cx="4815192" cy="3092834"/>
            <wp:effectExtent l="0" t="0" r="5080" b="0"/>
            <wp:docPr id="857886920" name="Picture 1" descr="A blueprint of a mechanical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86920" name="Picture 1" descr="A blueprint of a mechanical desig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3869" cy="309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F636" w14:textId="2970D6CF" w:rsidR="002225B0" w:rsidRPr="002225B0" w:rsidRDefault="009D3CCE" w:rsidP="000012EB">
      <w:pPr>
        <w:pStyle w:val="Caption"/>
        <w:jc w:val="center"/>
      </w:pPr>
      <w:bookmarkStart w:id="18" w:name="_Ref1651275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2FE8">
        <w:rPr>
          <w:noProof/>
        </w:rPr>
        <w:t>7</w:t>
      </w:r>
      <w:r>
        <w:fldChar w:fldCharType="end"/>
      </w:r>
      <w:bookmarkEnd w:id="18"/>
      <w:r>
        <w:t xml:space="preserve"> - Stop Light Drawing</w:t>
      </w:r>
    </w:p>
    <w:p w14:paraId="395F46BC" w14:textId="7045A02C" w:rsidR="005B27A4" w:rsidRDefault="005B27A4" w:rsidP="005B27A4">
      <w:pPr>
        <w:pStyle w:val="Heading3"/>
      </w:pPr>
      <w:bookmarkStart w:id="19" w:name="_Toc165129204"/>
      <w:r>
        <w:t>Part 4005: Railroad Crossing</w:t>
      </w:r>
      <w:bookmarkEnd w:id="19"/>
    </w:p>
    <w:p w14:paraId="11B6DC52" w14:textId="3FCA5D0B" w:rsidR="007C286C" w:rsidRPr="007C286C" w:rsidRDefault="007C286C" w:rsidP="007C286C">
      <w:pPr>
        <w:pStyle w:val="BodyText"/>
      </w:pPr>
      <w:r>
        <w:t xml:space="preserve">Part 4005: Railroad Crossing is shown in </w:t>
      </w:r>
      <w:r w:rsidR="000012EB">
        <w:fldChar w:fldCharType="begin"/>
      </w:r>
      <w:r w:rsidR="000012EB">
        <w:instrText xml:space="preserve"> REF _Ref165127804 \h </w:instrText>
      </w:r>
      <w:r w:rsidR="000012EB">
        <w:fldChar w:fldCharType="separate"/>
      </w:r>
      <w:r w:rsidR="00572FE8">
        <w:t xml:space="preserve">Figure </w:t>
      </w:r>
      <w:r w:rsidR="00572FE8">
        <w:rPr>
          <w:noProof/>
        </w:rPr>
        <w:t>8</w:t>
      </w:r>
      <w:r w:rsidR="000012EB">
        <w:fldChar w:fldCharType="end"/>
      </w:r>
      <w:r w:rsidR="000012EB">
        <w:t xml:space="preserve"> from the file “Assembled RR Barrier Drawing v2.dwg”.</w:t>
      </w:r>
    </w:p>
    <w:p w14:paraId="36CBFFEC" w14:textId="3C9AACF6" w:rsidR="005B27A4" w:rsidRDefault="00491334" w:rsidP="000012EB">
      <w:pPr>
        <w:pStyle w:val="BodyText"/>
        <w:jc w:val="center"/>
      </w:pPr>
      <w:r w:rsidRPr="00491334">
        <w:rPr>
          <w:noProof/>
        </w:rPr>
        <w:drawing>
          <wp:inline distT="0" distB="0" distL="0" distR="0" wp14:anchorId="14EA2679" wp14:editId="7490E12B">
            <wp:extent cx="4854102" cy="3148425"/>
            <wp:effectExtent l="0" t="0" r="3810" b="0"/>
            <wp:docPr id="1585486193" name="Picture 1" descr="A drawing of a rail road cros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86193" name="Picture 1" descr="A drawing of a rail road crossing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4790" cy="316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8230" w14:textId="453F21D0" w:rsidR="00BB28DE" w:rsidRPr="0000342D" w:rsidRDefault="00E522EF" w:rsidP="0000342D">
      <w:pPr>
        <w:pStyle w:val="Caption"/>
        <w:jc w:val="center"/>
      </w:pPr>
      <w:bookmarkStart w:id="20" w:name="_Ref1651278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2FE8">
        <w:rPr>
          <w:noProof/>
        </w:rPr>
        <w:t>8</w:t>
      </w:r>
      <w:r>
        <w:fldChar w:fldCharType="end"/>
      </w:r>
      <w:bookmarkEnd w:id="20"/>
      <w:r>
        <w:t xml:space="preserve"> - </w:t>
      </w:r>
      <w:r w:rsidR="009B0205">
        <w:t>Railroad</w:t>
      </w:r>
      <w:r>
        <w:t xml:space="preserve"> Crossing Drawing</w:t>
      </w:r>
      <w:r w:rsidR="00BB28DE">
        <w:rPr>
          <w:rFonts w:eastAsia="Times New Roman"/>
        </w:rPr>
        <w:br w:type="page"/>
      </w:r>
    </w:p>
    <w:p w14:paraId="039B1425" w14:textId="37210311" w:rsidR="00664E61" w:rsidRPr="00664E61" w:rsidRDefault="00664E61" w:rsidP="0010796C">
      <w:pPr>
        <w:pStyle w:val="Heading1"/>
        <w:rPr>
          <w:rFonts w:eastAsia="Times New Roman"/>
        </w:rPr>
      </w:pPr>
      <w:bookmarkStart w:id="21" w:name="_Toc165129205"/>
      <w:r w:rsidRPr="00664E61">
        <w:rPr>
          <w:rFonts w:eastAsia="Times New Roman"/>
        </w:rPr>
        <w:lastRenderedPageBreak/>
        <w:t>Electrical Documentation</w:t>
      </w:r>
      <w:bookmarkEnd w:id="21"/>
    </w:p>
    <w:p w14:paraId="6F607DD2" w14:textId="53E1B892" w:rsidR="00664E61" w:rsidRDefault="00664E61" w:rsidP="00456006">
      <w:pPr>
        <w:pStyle w:val="Heading2"/>
        <w:rPr>
          <w:rFonts w:eastAsia="Times New Roman"/>
        </w:rPr>
      </w:pPr>
      <w:bookmarkStart w:id="22" w:name="_Toc165129206"/>
      <w:r w:rsidRPr="00664E61">
        <w:rPr>
          <w:rFonts w:eastAsia="Times New Roman"/>
        </w:rPr>
        <w:t>System Level Wiring Diagram Drawing</w:t>
      </w:r>
      <w:bookmarkEnd w:id="22"/>
    </w:p>
    <w:p w14:paraId="3C199390" w14:textId="395F16E2" w:rsidR="00456006" w:rsidRDefault="0026541C" w:rsidP="00456006">
      <w:pPr>
        <w:pStyle w:val="BodyText"/>
      </w:pPr>
      <w:r>
        <w:t xml:space="preserve">The system level diagram is shown in </w:t>
      </w:r>
    </w:p>
    <w:p w14:paraId="16E9DB1D" w14:textId="56669D33" w:rsidR="000343E2" w:rsidRDefault="00015BBF" w:rsidP="00456006">
      <w:pPr>
        <w:pStyle w:val="BodyText"/>
      </w:pPr>
      <w:r w:rsidRPr="00015BBF">
        <w:rPr>
          <w:noProof/>
        </w:rPr>
        <w:drawing>
          <wp:inline distT="0" distB="0" distL="0" distR="0" wp14:anchorId="39A983FF" wp14:editId="248DD97A">
            <wp:extent cx="5943600" cy="4115435"/>
            <wp:effectExtent l="0" t="0" r="0" b="0"/>
            <wp:docPr id="1745937265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37265" name="Picture 1" descr="A computer screen shot of a circuit boa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5914" w14:textId="7F85E560" w:rsidR="00175850" w:rsidRDefault="00175850" w:rsidP="00175850">
      <w:pPr>
        <w:pStyle w:val="Heading2"/>
        <w:rPr>
          <w:rFonts w:eastAsia="Times New Roman"/>
        </w:rPr>
      </w:pPr>
      <w:bookmarkStart w:id="23" w:name="_Toc165129207"/>
      <w:r>
        <w:rPr>
          <w:rFonts w:eastAsia="Times New Roman"/>
        </w:rPr>
        <w:t>Wiring Diagram BoM</w:t>
      </w:r>
      <w:bookmarkEnd w:id="23"/>
    </w:p>
    <w:p w14:paraId="55B8B1C3" w14:textId="5053AA10" w:rsidR="00015BBF" w:rsidRDefault="00015BBF" w:rsidP="00175850">
      <w:pPr>
        <w:pStyle w:val="BodyText"/>
      </w:pPr>
      <w:r>
        <w:t xml:space="preserve">The wiring diagram BOM is shown in </w:t>
      </w:r>
      <w:r>
        <w:fldChar w:fldCharType="begin"/>
      </w:r>
      <w:r>
        <w:instrText xml:space="preserve"> REF _Ref165133718 \h </w:instrText>
      </w:r>
      <w:r>
        <w:fldChar w:fldCharType="separate"/>
      </w:r>
      <w:r w:rsidR="00572FE8">
        <w:t xml:space="preserve">Table </w:t>
      </w:r>
      <w:r w:rsidR="00572FE8">
        <w:rPr>
          <w:noProof/>
        </w:rPr>
        <w:t>2</w:t>
      </w:r>
      <w:r>
        <w:fldChar w:fldCharType="end"/>
      </w:r>
      <w:r>
        <w:t xml:space="preserve"> from the file “</w:t>
      </w:r>
      <w:r w:rsidR="0076500E">
        <w:t>Wiring_</w:t>
      </w:r>
      <w:r w:rsidR="00C23129">
        <w:t>Diagram_BOM.xlsx</w:t>
      </w:r>
      <w:r>
        <w:t>”.</w:t>
      </w:r>
    </w:p>
    <w:p w14:paraId="73E7788C" w14:textId="323B651A" w:rsidR="00015BBF" w:rsidRDefault="00015BBF" w:rsidP="00C23129">
      <w:pPr>
        <w:pStyle w:val="Caption"/>
        <w:jc w:val="center"/>
      </w:pPr>
      <w:bookmarkStart w:id="24" w:name="_Ref16513371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72FE8">
        <w:rPr>
          <w:noProof/>
        </w:rPr>
        <w:t>2</w:t>
      </w:r>
      <w:r>
        <w:fldChar w:fldCharType="end"/>
      </w:r>
      <w:bookmarkEnd w:id="24"/>
      <w:r>
        <w:t xml:space="preserve"> - Wiring Diagram BOM</w:t>
      </w:r>
    </w:p>
    <w:p w14:paraId="0457273F" w14:textId="51A91627" w:rsidR="000343E2" w:rsidRDefault="00802283" w:rsidP="00175850">
      <w:pPr>
        <w:pStyle w:val="BodyText"/>
      </w:pPr>
      <w:r w:rsidRPr="00802283">
        <w:rPr>
          <w:noProof/>
        </w:rPr>
        <w:drawing>
          <wp:inline distT="0" distB="0" distL="0" distR="0" wp14:anchorId="4E060C2C" wp14:editId="69B4D8BD">
            <wp:extent cx="5943600" cy="885190"/>
            <wp:effectExtent l="0" t="0" r="0" b="0"/>
            <wp:docPr id="87345409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54090" name="Picture 1" descr="A close-up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3009" w14:textId="11294749" w:rsidR="005562CD" w:rsidRPr="000343E2" w:rsidRDefault="00664E61" w:rsidP="2C0C2A24">
      <w:pPr>
        <w:pStyle w:val="Heading2"/>
        <w:rPr>
          <w:rFonts w:eastAsia="Times New Roman"/>
        </w:rPr>
      </w:pPr>
      <w:bookmarkStart w:id="25" w:name="_Toc165129208"/>
      <w:r w:rsidRPr="00664E61">
        <w:rPr>
          <w:rFonts w:eastAsia="Times New Roman"/>
        </w:rPr>
        <w:t>Printed Circuit Boards (PCB)</w:t>
      </w:r>
      <w:bookmarkEnd w:id="25"/>
    </w:p>
    <w:p w14:paraId="342CE3CB" w14:textId="39598190" w:rsidR="00456006" w:rsidRDefault="00285494" w:rsidP="00456006">
      <w:pPr>
        <w:pStyle w:val="Heading3"/>
        <w:rPr>
          <w:rFonts w:eastAsia="Times New Roman"/>
        </w:rPr>
      </w:pPr>
      <w:bookmarkStart w:id="26" w:name="_Toc165129209"/>
      <w:r>
        <w:rPr>
          <w:rFonts w:eastAsia="Times New Roman"/>
        </w:rPr>
        <w:t xml:space="preserve">Stop Light </w:t>
      </w:r>
      <w:r w:rsidR="00456006">
        <w:rPr>
          <w:rFonts w:eastAsia="Times New Roman"/>
        </w:rPr>
        <w:t>PCB Schematic</w:t>
      </w:r>
      <w:bookmarkEnd w:id="26"/>
    </w:p>
    <w:p w14:paraId="48DD6CCE" w14:textId="70E7CE91" w:rsidR="009D6FFC" w:rsidRDefault="00F62E62" w:rsidP="00B67598">
      <w:pPr>
        <w:pStyle w:val="BodyText"/>
        <w:rPr>
          <w:noProof/>
        </w:rPr>
      </w:pPr>
      <w:r>
        <w:t xml:space="preserve">Three custom PCBs were created for this project. The first one is </w:t>
      </w:r>
      <w:r w:rsidR="00DD5D82">
        <w:t xml:space="preserve">the </w:t>
      </w:r>
      <w:r>
        <w:t>Stop Light PCB</w:t>
      </w:r>
      <w:r w:rsidR="00467D2B">
        <w:t xml:space="preserve"> whose schematic can be seen in </w:t>
      </w:r>
      <w:r w:rsidR="00467D2B">
        <w:fldChar w:fldCharType="begin"/>
      </w:r>
      <w:r w:rsidR="00467D2B">
        <w:instrText xml:space="preserve"> REF _Ref165116124 \h </w:instrText>
      </w:r>
      <w:r w:rsidR="00467D2B">
        <w:fldChar w:fldCharType="separate"/>
      </w:r>
      <w:r w:rsidR="00572FE8">
        <w:t xml:space="preserve">Figure </w:t>
      </w:r>
      <w:r w:rsidR="00572FE8">
        <w:rPr>
          <w:noProof/>
        </w:rPr>
        <w:t>9</w:t>
      </w:r>
      <w:r w:rsidR="00467D2B">
        <w:fldChar w:fldCharType="end"/>
      </w:r>
      <w:r w:rsidR="005631A8">
        <w:t xml:space="preserve"> from the file “</w:t>
      </w:r>
      <w:r w:rsidR="002A0FB0">
        <w:t>Light Pcb.</w:t>
      </w:r>
      <w:r w:rsidR="0095343F">
        <w:t>kicad_sch</w:t>
      </w:r>
      <w:r w:rsidR="005631A8">
        <w:t>”</w:t>
      </w:r>
      <w:r w:rsidR="00362F5C">
        <w:t>.</w:t>
      </w:r>
    </w:p>
    <w:p w14:paraId="0CDEE104" w14:textId="7C1F76B9" w:rsidR="00467D2B" w:rsidRDefault="002A065E" w:rsidP="009D6FFC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E1A94EF" wp14:editId="1F259A77">
            <wp:extent cx="4952590" cy="3490623"/>
            <wp:effectExtent l="0" t="0" r="635" b="0"/>
            <wp:docPr id="664341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4106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7478" cy="350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25B7" w14:textId="689244CD" w:rsidR="00467D2B" w:rsidRDefault="00467D2B" w:rsidP="00B63431">
      <w:pPr>
        <w:pStyle w:val="Caption"/>
        <w:jc w:val="center"/>
      </w:pPr>
      <w:bookmarkStart w:id="27" w:name="_Ref1651161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2FE8">
        <w:rPr>
          <w:noProof/>
        </w:rPr>
        <w:t>9</w:t>
      </w:r>
      <w:r>
        <w:fldChar w:fldCharType="end"/>
      </w:r>
      <w:bookmarkEnd w:id="27"/>
      <w:r>
        <w:t xml:space="preserve"> - Stop Light PCB Schematic</w:t>
      </w:r>
    </w:p>
    <w:p w14:paraId="0479D184" w14:textId="71CD4B8D" w:rsidR="00467D2B" w:rsidRDefault="00285494" w:rsidP="00DD16B4">
      <w:pPr>
        <w:pStyle w:val="Heading3"/>
      </w:pPr>
      <w:bookmarkStart w:id="28" w:name="_Toc165129210"/>
      <w:r>
        <w:t xml:space="preserve">Stop Light </w:t>
      </w:r>
      <w:r w:rsidR="00DD16B4">
        <w:t>PCB Layout Images</w:t>
      </w:r>
      <w:bookmarkEnd w:id="28"/>
    </w:p>
    <w:p w14:paraId="2BB12978" w14:textId="09EB11BD" w:rsidR="00285494" w:rsidRDefault="00285494" w:rsidP="00285494">
      <w:pPr>
        <w:pStyle w:val="BodyText"/>
      </w:pPr>
      <w:r>
        <w:t xml:space="preserve">The overall layout of the Stop Light PCB can be seen in </w:t>
      </w:r>
      <w:r w:rsidR="00802283">
        <w:fldChar w:fldCharType="begin"/>
      </w:r>
      <w:r w:rsidR="00802283">
        <w:instrText xml:space="preserve"> REF _Ref165133799 \h </w:instrText>
      </w:r>
      <w:r w:rsidR="00802283">
        <w:fldChar w:fldCharType="separate"/>
      </w:r>
      <w:r w:rsidR="00572FE8">
        <w:t xml:space="preserve">Figure </w:t>
      </w:r>
      <w:r w:rsidR="00572FE8">
        <w:rPr>
          <w:noProof/>
        </w:rPr>
        <w:t>10</w:t>
      </w:r>
      <w:r w:rsidR="00802283">
        <w:fldChar w:fldCharType="end"/>
      </w:r>
      <w:r w:rsidR="001575A0">
        <w:t xml:space="preserve"> from the file </w:t>
      </w:r>
      <w:r w:rsidR="00A2605E">
        <w:t>“Light Pcb.kicad_pcb”</w:t>
      </w:r>
      <w:r>
        <w:t xml:space="preserve">. </w:t>
      </w:r>
    </w:p>
    <w:p w14:paraId="4690A60D" w14:textId="77777777" w:rsidR="00285494" w:rsidRDefault="00285494" w:rsidP="00285494">
      <w:pPr>
        <w:pStyle w:val="BodyText"/>
        <w:jc w:val="center"/>
      </w:pPr>
      <w:r w:rsidRPr="007031AC">
        <w:rPr>
          <w:noProof/>
        </w:rPr>
        <w:drawing>
          <wp:inline distT="0" distB="0" distL="0" distR="0" wp14:anchorId="301B5EC4" wp14:editId="5854073B">
            <wp:extent cx="5398936" cy="3667354"/>
            <wp:effectExtent l="0" t="0" r="0" b="9525"/>
            <wp:docPr id="31874339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43391" name="Picture 1" descr="A computer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879" cy="367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292C" w14:textId="455374B5" w:rsidR="00285494" w:rsidRDefault="00285494" w:rsidP="00285494">
      <w:pPr>
        <w:pStyle w:val="Caption"/>
        <w:jc w:val="center"/>
      </w:pPr>
      <w:bookmarkStart w:id="29" w:name="_Ref16513379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2FE8">
        <w:rPr>
          <w:noProof/>
        </w:rPr>
        <w:t>10</w:t>
      </w:r>
      <w:r>
        <w:fldChar w:fldCharType="end"/>
      </w:r>
      <w:bookmarkEnd w:id="29"/>
      <w:r>
        <w:t xml:space="preserve"> - Stop Light PCB Layout</w:t>
      </w:r>
    </w:p>
    <w:p w14:paraId="14A1125E" w14:textId="079A4E44" w:rsidR="00285494" w:rsidRDefault="00285494" w:rsidP="00285494">
      <w:pPr>
        <w:pStyle w:val="Heading3"/>
      </w:pPr>
      <w:bookmarkStart w:id="30" w:name="_Toc165129211"/>
      <w:r>
        <w:lastRenderedPageBreak/>
        <w:t>Stop Light PCB Bill of Materials</w:t>
      </w:r>
      <w:bookmarkEnd w:id="30"/>
      <w:r>
        <w:t xml:space="preserve"> </w:t>
      </w:r>
    </w:p>
    <w:p w14:paraId="0D0388B4" w14:textId="2434D09F" w:rsidR="001469C0" w:rsidRDefault="001469C0" w:rsidP="001469C0">
      <w:pPr>
        <w:pStyle w:val="BodyText"/>
      </w:pPr>
      <w:r>
        <w:t xml:space="preserve">The BOM for the Railroad Crossing PCB is shown in </w:t>
      </w:r>
      <w:r>
        <w:fldChar w:fldCharType="begin"/>
      </w:r>
      <w:r>
        <w:instrText xml:space="preserve"> REF _Ref165129530 \h </w:instrText>
      </w:r>
      <w:r>
        <w:fldChar w:fldCharType="separate"/>
      </w:r>
      <w:r w:rsidR="00572FE8">
        <w:t xml:space="preserve">Table </w:t>
      </w:r>
      <w:r w:rsidR="00572FE8">
        <w:rPr>
          <w:noProof/>
        </w:rPr>
        <w:t>3</w:t>
      </w:r>
      <w:r>
        <w:fldChar w:fldCharType="end"/>
      </w:r>
      <w:r>
        <w:t xml:space="preserve"> from the file “</w:t>
      </w:r>
      <w:r w:rsidR="00BA4F16">
        <w:t xml:space="preserve">StopLight </w:t>
      </w:r>
      <w:r>
        <w:t>_PCB_BOM.xlsx”.</w:t>
      </w:r>
    </w:p>
    <w:p w14:paraId="79CD1DF2" w14:textId="410FE4D1" w:rsidR="00285494" w:rsidRDefault="001469C0" w:rsidP="001469C0">
      <w:pPr>
        <w:pStyle w:val="Caption"/>
      </w:pPr>
      <w:bookmarkStart w:id="31" w:name="_Ref16512953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72FE8">
        <w:rPr>
          <w:noProof/>
        </w:rPr>
        <w:t>3</w:t>
      </w:r>
      <w:r>
        <w:fldChar w:fldCharType="end"/>
      </w:r>
      <w:bookmarkEnd w:id="31"/>
      <w:r>
        <w:t xml:space="preserve"> - Stop Light PCB Bill of Materials</w:t>
      </w:r>
    </w:p>
    <w:p w14:paraId="3B1D8671" w14:textId="3B36C444" w:rsidR="00285494" w:rsidRDefault="00BA4F16" w:rsidP="00285494">
      <w:pPr>
        <w:pStyle w:val="BodyText"/>
      </w:pPr>
      <w:r w:rsidRPr="00BA4F16">
        <w:rPr>
          <w:noProof/>
        </w:rPr>
        <w:drawing>
          <wp:inline distT="0" distB="0" distL="0" distR="0" wp14:anchorId="3F143BFF" wp14:editId="0288B0A3">
            <wp:extent cx="5943600" cy="759460"/>
            <wp:effectExtent l="0" t="0" r="0" b="2540"/>
            <wp:docPr id="284673424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73424" name="Picture 1" descr="A white background with black line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BCCC" w14:textId="77777777" w:rsidR="001469C0" w:rsidRDefault="001469C0" w:rsidP="00285494">
      <w:pPr>
        <w:pStyle w:val="BodyText"/>
      </w:pPr>
    </w:p>
    <w:p w14:paraId="78B90FD2" w14:textId="7D3601E3" w:rsidR="00285494" w:rsidRDefault="003B1026" w:rsidP="000978C6">
      <w:pPr>
        <w:pStyle w:val="Heading3"/>
      </w:pPr>
      <w:bookmarkStart w:id="32" w:name="_Toc165129212"/>
      <w:r>
        <w:t>Railroad Crossing PCB Schematic</w:t>
      </w:r>
      <w:bookmarkEnd w:id="32"/>
    </w:p>
    <w:p w14:paraId="2C40337F" w14:textId="40582FDD" w:rsidR="009D6FFC" w:rsidRDefault="000978C6" w:rsidP="000978C6">
      <w:pPr>
        <w:pStyle w:val="BodyText"/>
        <w:rPr>
          <w:noProof/>
        </w:rPr>
      </w:pPr>
      <w:r>
        <w:t xml:space="preserve">The second custom PCB is the </w:t>
      </w:r>
      <w:r w:rsidR="008304A7">
        <w:t>Railroad Crossing</w:t>
      </w:r>
      <w:r>
        <w:t xml:space="preserve"> PCB whose schematic can be seen in </w:t>
      </w:r>
      <w:r w:rsidR="00993798">
        <w:fldChar w:fldCharType="begin"/>
      </w:r>
      <w:r w:rsidR="00993798">
        <w:instrText xml:space="preserve"> REF _Ref165117747 \h </w:instrText>
      </w:r>
      <w:r w:rsidR="00993798">
        <w:fldChar w:fldCharType="separate"/>
      </w:r>
      <w:r w:rsidR="00572FE8">
        <w:t xml:space="preserve">Figure </w:t>
      </w:r>
      <w:r w:rsidR="00572FE8">
        <w:rPr>
          <w:noProof/>
        </w:rPr>
        <w:t>11</w:t>
      </w:r>
      <w:r w:rsidR="00993798">
        <w:fldChar w:fldCharType="end"/>
      </w:r>
      <w:r w:rsidR="00A475BF">
        <w:t xml:space="preserve"> from the file </w:t>
      </w:r>
      <w:r w:rsidR="003034A2">
        <w:t>“</w:t>
      </w:r>
      <w:r w:rsidR="00AF0380">
        <w:t>Servo_Adapt</w:t>
      </w:r>
      <w:r w:rsidR="003034A2">
        <w:t>.kicad_sch”</w:t>
      </w:r>
      <w:r w:rsidR="00FE037C">
        <w:t>.</w:t>
      </w:r>
    </w:p>
    <w:p w14:paraId="44B0FA53" w14:textId="617345D6" w:rsidR="000978C6" w:rsidRDefault="00FF625E" w:rsidP="009D6FFC">
      <w:pPr>
        <w:pStyle w:val="BodyText"/>
        <w:jc w:val="center"/>
      </w:pPr>
      <w:r>
        <w:rPr>
          <w:noProof/>
        </w:rPr>
        <w:drawing>
          <wp:inline distT="0" distB="0" distL="0" distR="0" wp14:anchorId="1E4AFC82" wp14:editId="6FF255F0">
            <wp:extent cx="5943600" cy="4189095"/>
            <wp:effectExtent l="0" t="0" r="0" b="1905"/>
            <wp:docPr id="78917531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75316" name="Picture 1" descr="A computer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9D2E" w14:textId="4F4F4ED3" w:rsidR="000978C6" w:rsidRDefault="000978C6" w:rsidP="000978C6">
      <w:pPr>
        <w:pStyle w:val="Caption"/>
        <w:jc w:val="center"/>
      </w:pPr>
      <w:bookmarkStart w:id="33" w:name="_Ref1651177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2FE8">
        <w:rPr>
          <w:noProof/>
        </w:rPr>
        <w:t>11</w:t>
      </w:r>
      <w:r>
        <w:fldChar w:fldCharType="end"/>
      </w:r>
      <w:bookmarkEnd w:id="33"/>
      <w:r>
        <w:t xml:space="preserve"> - Servo Adapter </w:t>
      </w:r>
      <w:r w:rsidR="00993798">
        <w:t>Schematic</w:t>
      </w:r>
    </w:p>
    <w:p w14:paraId="09A1A9CC" w14:textId="793554A2" w:rsidR="000978C6" w:rsidRPr="000978C6" w:rsidRDefault="00CF161D" w:rsidP="00CF161D">
      <w:pPr>
        <w:pStyle w:val="Heading3"/>
      </w:pPr>
      <w:bookmarkStart w:id="34" w:name="_Toc165129213"/>
      <w:r>
        <w:t>Railroad Crossing PCB Layout Images</w:t>
      </w:r>
      <w:bookmarkEnd w:id="34"/>
    </w:p>
    <w:p w14:paraId="67C9F50F" w14:textId="209BC365" w:rsidR="00804CDD" w:rsidRDefault="00804CDD" w:rsidP="00804CDD">
      <w:pPr>
        <w:pStyle w:val="BodyText"/>
      </w:pPr>
      <w:r>
        <w:t xml:space="preserve">The overall layout of the Servo Adapter PCB can be seen in </w:t>
      </w:r>
      <w:r>
        <w:fldChar w:fldCharType="begin"/>
      </w:r>
      <w:r>
        <w:instrText xml:space="preserve"> REF _Ref165117751 \h </w:instrText>
      </w:r>
      <w:r>
        <w:fldChar w:fldCharType="separate"/>
      </w:r>
      <w:r w:rsidR="00572FE8">
        <w:t xml:space="preserve">Figure </w:t>
      </w:r>
      <w:r w:rsidR="00572FE8">
        <w:rPr>
          <w:noProof/>
        </w:rPr>
        <w:t>12</w:t>
      </w:r>
      <w:r>
        <w:fldChar w:fldCharType="end"/>
      </w:r>
      <w:r w:rsidR="00A2605E">
        <w:t xml:space="preserve"> from the file “</w:t>
      </w:r>
      <w:r w:rsidR="0096723C">
        <w:t>Servo_Adapt.kicad_</w:t>
      </w:r>
      <w:r w:rsidR="00E82C5D">
        <w:t>pcb</w:t>
      </w:r>
      <w:r w:rsidR="00A2605E">
        <w:t>”.</w:t>
      </w:r>
    </w:p>
    <w:p w14:paraId="49CB2647" w14:textId="77777777" w:rsidR="00804CDD" w:rsidRDefault="00804CDD" w:rsidP="00804CDD">
      <w:pPr>
        <w:pStyle w:val="BodyText"/>
        <w:jc w:val="center"/>
      </w:pPr>
      <w:r w:rsidRPr="006508E1">
        <w:rPr>
          <w:noProof/>
        </w:rPr>
        <w:lastRenderedPageBreak/>
        <w:drawing>
          <wp:inline distT="0" distB="0" distL="0" distR="0" wp14:anchorId="33ED017C" wp14:editId="265EAF7D">
            <wp:extent cx="5943600" cy="4030345"/>
            <wp:effectExtent l="0" t="0" r="0" b="8255"/>
            <wp:docPr id="148756420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64202" name="Picture 1" descr="A computer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45DE" w14:textId="71C23304" w:rsidR="00804CDD" w:rsidRDefault="00804CDD" w:rsidP="00804CDD">
      <w:pPr>
        <w:pStyle w:val="Caption"/>
        <w:jc w:val="center"/>
      </w:pPr>
      <w:bookmarkStart w:id="35" w:name="_Ref1651177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2FE8">
        <w:rPr>
          <w:noProof/>
        </w:rPr>
        <w:t>12</w:t>
      </w:r>
      <w:r>
        <w:fldChar w:fldCharType="end"/>
      </w:r>
      <w:bookmarkEnd w:id="35"/>
      <w:r>
        <w:t xml:space="preserve"> - Servo Adapter PCB Layout</w:t>
      </w:r>
    </w:p>
    <w:p w14:paraId="4FA4B140" w14:textId="77777777" w:rsidR="003B1026" w:rsidRPr="000978C6" w:rsidRDefault="003B1026" w:rsidP="000978C6"/>
    <w:p w14:paraId="00EC9D6A" w14:textId="460A67E5" w:rsidR="00506876" w:rsidRDefault="00506876" w:rsidP="00506876">
      <w:pPr>
        <w:pStyle w:val="Heading3"/>
      </w:pPr>
      <w:r>
        <w:t>Railroad Crossing PCB Bill of Materials</w:t>
      </w:r>
    </w:p>
    <w:p w14:paraId="790AC5EB" w14:textId="4C40EB37" w:rsidR="00894506" w:rsidRDefault="00894506" w:rsidP="00894506">
      <w:pPr>
        <w:pStyle w:val="BodyText"/>
      </w:pPr>
      <w:r>
        <w:t xml:space="preserve">The BOM for the Railroad Crossing PCB is shown in </w:t>
      </w:r>
      <w:r>
        <w:fldChar w:fldCharType="begin"/>
      </w:r>
      <w:r>
        <w:instrText xml:space="preserve"> REF _Ref165129418 \h </w:instrText>
      </w:r>
      <w:r>
        <w:fldChar w:fldCharType="separate"/>
      </w:r>
      <w:r w:rsidR="00572FE8">
        <w:t xml:space="preserve">Table </w:t>
      </w:r>
      <w:r w:rsidR="00572FE8">
        <w:rPr>
          <w:noProof/>
        </w:rPr>
        <w:t>4</w:t>
      </w:r>
      <w:r>
        <w:fldChar w:fldCharType="end"/>
      </w:r>
      <w:r>
        <w:t xml:space="preserve"> from the file “Railroad_Crossing_PCB_BOM.xlsx”.</w:t>
      </w:r>
    </w:p>
    <w:p w14:paraId="184128FC" w14:textId="1E2C385F" w:rsidR="00894506" w:rsidRPr="00894506" w:rsidRDefault="00894506" w:rsidP="00894506">
      <w:pPr>
        <w:pStyle w:val="Caption"/>
      </w:pPr>
      <w:bookmarkStart w:id="36" w:name="_Ref16512941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72FE8">
        <w:rPr>
          <w:noProof/>
        </w:rPr>
        <w:t>4</w:t>
      </w:r>
      <w:r>
        <w:fldChar w:fldCharType="end"/>
      </w:r>
      <w:bookmarkEnd w:id="36"/>
      <w:r>
        <w:t xml:space="preserve"> - Railroad Crossing PCB Bill of Materials</w:t>
      </w:r>
    </w:p>
    <w:p w14:paraId="6633B204" w14:textId="7BF5E409" w:rsidR="00506876" w:rsidRDefault="00894506" w:rsidP="00506876">
      <w:pPr>
        <w:pStyle w:val="BodyText"/>
      </w:pPr>
      <w:r w:rsidRPr="00894506">
        <w:rPr>
          <w:noProof/>
        </w:rPr>
        <w:drawing>
          <wp:inline distT="0" distB="0" distL="0" distR="0" wp14:anchorId="233A26A8" wp14:editId="2CF07B02">
            <wp:extent cx="5943600" cy="739140"/>
            <wp:effectExtent l="0" t="0" r="0" b="3810"/>
            <wp:docPr id="97798000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80002" name="Picture 1" descr="A close-up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738D" w14:textId="77777777" w:rsidR="00506876" w:rsidRDefault="00506876" w:rsidP="000978C6"/>
    <w:p w14:paraId="7270ADD7" w14:textId="5F5F7445" w:rsidR="00804CDD" w:rsidRPr="000978C6" w:rsidRDefault="00AC4F89" w:rsidP="00804CDD">
      <w:pPr>
        <w:pStyle w:val="Heading3"/>
      </w:pPr>
      <w:bookmarkStart w:id="37" w:name="_Toc165129214"/>
      <w:r>
        <w:t>Interactive Element Receiver PCB Schematic</w:t>
      </w:r>
      <w:bookmarkEnd w:id="37"/>
    </w:p>
    <w:p w14:paraId="3BEF87E7" w14:textId="174C7E17" w:rsidR="009D6FFC" w:rsidRDefault="00B35882" w:rsidP="00482191">
      <w:pPr>
        <w:pStyle w:val="BodyText"/>
        <w:rPr>
          <w:noProof/>
        </w:rPr>
      </w:pPr>
      <w:r>
        <w:t xml:space="preserve">The final custom PCB that was made is the Interactive element PCB, whose schematic can be seen in </w:t>
      </w:r>
      <w:r w:rsidR="000742BF">
        <w:fldChar w:fldCharType="begin"/>
      </w:r>
      <w:r w:rsidR="000742BF">
        <w:instrText xml:space="preserve"> REF _Ref165117929 \h </w:instrText>
      </w:r>
      <w:r w:rsidR="000742BF">
        <w:fldChar w:fldCharType="separate"/>
      </w:r>
      <w:r w:rsidR="00572FE8">
        <w:t xml:space="preserve">Figure </w:t>
      </w:r>
      <w:r w:rsidR="00572FE8">
        <w:rPr>
          <w:noProof/>
        </w:rPr>
        <w:t>13</w:t>
      </w:r>
      <w:r w:rsidR="000742BF">
        <w:fldChar w:fldCharType="end"/>
      </w:r>
      <w:r w:rsidR="000742BF">
        <w:t xml:space="preserve"> from </w:t>
      </w:r>
      <w:r w:rsidR="00D62F98">
        <w:t>the file</w:t>
      </w:r>
      <w:r w:rsidR="000154A2">
        <w:t xml:space="preserve"> </w:t>
      </w:r>
      <w:r w:rsidR="005F7B60">
        <w:t>“Esp Controller.kicad_sch”</w:t>
      </w:r>
      <w:r w:rsidR="00E82C5D">
        <w:t>.</w:t>
      </w:r>
    </w:p>
    <w:p w14:paraId="7CCD4E21" w14:textId="36A20CAF" w:rsidR="00482191" w:rsidRDefault="00AE73CB" w:rsidP="009D6FFC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01CD6F58" wp14:editId="73F3BA52">
            <wp:extent cx="5943600" cy="4189095"/>
            <wp:effectExtent l="0" t="0" r="0" b="1905"/>
            <wp:docPr id="17807285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28562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E44C" w14:textId="32AF2B1E" w:rsidR="000742BF" w:rsidRPr="00B67598" w:rsidRDefault="000742BF" w:rsidP="001D39D2">
      <w:pPr>
        <w:pStyle w:val="Caption"/>
        <w:jc w:val="center"/>
      </w:pPr>
      <w:bookmarkStart w:id="38" w:name="_Ref1651179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2FE8">
        <w:rPr>
          <w:noProof/>
        </w:rPr>
        <w:t>13</w:t>
      </w:r>
      <w:r>
        <w:fldChar w:fldCharType="end"/>
      </w:r>
      <w:bookmarkEnd w:id="38"/>
      <w:r>
        <w:t xml:space="preserve"> - Interactive Element Receiver Schematic</w:t>
      </w:r>
    </w:p>
    <w:p w14:paraId="3F75FBBE" w14:textId="5C4B8D0D" w:rsidR="000978C6" w:rsidRDefault="00AC4F89" w:rsidP="00AC4F89">
      <w:pPr>
        <w:pStyle w:val="Heading3"/>
      </w:pPr>
      <w:bookmarkStart w:id="39" w:name="_Toc165129215"/>
      <w:r>
        <w:t xml:space="preserve">Interactive Element Receiver </w:t>
      </w:r>
      <w:r w:rsidR="00456006">
        <w:t>PCB Layout Images</w:t>
      </w:r>
      <w:bookmarkEnd w:id="39"/>
    </w:p>
    <w:p w14:paraId="7084A3E2" w14:textId="39C02669" w:rsidR="009D6FFC" w:rsidRDefault="00B35882" w:rsidP="009D6FFC">
      <w:pPr>
        <w:pStyle w:val="BodyText"/>
        <w:rPr>
          <w:noProof/>
        </w:rPr>
      </w:pPr>
      <w:r>
        <w:t xml:space="preserve">The overall layout of the Interactive Element Receiver Board PCB can be seen in </w:t>
      </w:r>
      <w:r w:rsidR="000B3A33">
        <w:fldChar w:fldCharType="begin"/>
      </w:r>
      <w:r w:rsidR="000B3A33">
        <w:instrText xml:space="preserve"> REF _Ref165118292 \h </w:instrText>
      </w:r>
      <w:r w:rsidR="000B3A33">
        <w:fldChar w:fldCharType="separate"/>
      </w:r>
      <w:r w:rsidR="00572FE8">
        <w:t xml:space="preserve">Figure </w:t>
      </w:r>
      <w:r w:rsidR="00572FE8">
        <w:rPr>
          <w:noProof/>
        </w:rPr>
        <w:t>14</w:t>
      </w:r>
      <w:r w:rsidR="000B3A33">
        <w:fldChar w:fldCharType="end"/>
      </w:r>
      <w:r w:rsidR="009D6FFC" w:rsidRPr="009D6FFC">
        <w:rPr>
          <w:noProof/>
        </w:rPr>
        <w:t xml:space="preserve"> </w:t>
      </w:r>
      <w:r w:rsidR="00655B01">
        <w:t>from the file “</w:t>
      </w:r>
      <w:r w:rsidR="00811E41">
        <w:t>Esp Controller.</w:t>
      </w:r>
      <w:r w:rsidR="00201349">
        <w:t>kicad_pcb</w:t>
      </w:r>
      <w:r w:rsidR="00655B01">
        <w:t>”.</w:t>
      </w:r>
    </w:p>
    <w:p w14:paraId="22206715" w14:textId="1DE46B84" w:rsidR="00B35882" w:rsidRDefault="00255983" w:rsidP="009D6FFC">
      <w:pPr>
        <w:pStyle w:val="BodyText"/>
        <w:jc w:val="center"/>
      </w:pPr>
      <w:r w:rsidRPr="00255983">
        <w:rPr>
          <w:noProof/>
        </w:rPr>
        <w:drawing>
          <wp:inline distT="0" distB="0" distL="0" distR="0" wp14:anchorId="5EFD6EE2" wp14:editId="2F7F6E79">
            <wp:extent cx="3673502" cy="2511010"/>
            <wp:effectExtent l="0" t="0" r="3175" b="3810"/>
            <wp:docPr id="152380194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01946" name="Picture 1" descr="A computer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8846" cy="252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73F5" w14:textId="6B0B9CDA" w:rsidR="00B35882" w:rsidRPr="00B67598" w:rsidRDefault="00B35882" w:rsidP="00201349">
      <w:pPr>
        <w:pStyle w:val="Caption"/>
        <w:jc w:val="center"/>
      </w:pPr>
      <w:bookmarkStart w:id="40" w:name="_Ref1651182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2FE8">
        <w:rPr>
          <w:noProof/>
        </w:rPr>
        <w:t>14</w:t>
      </w:r>
      <w:r>
        <w:fldChar w:fldCharType="end"/>
      </w:r>
      <w:bookmarkEnd w:id="40"/>
      <w:r>
        <w:t xml:space="preserve"> - Interactive Element Receiver Board</w:t>
      </w:r>
    </w:p>
    <w:p w14:paraId="6475C8EE" w14:textId="4ADE5066" w:rsidR="00456006" w:rsidRDefault="00AC4F89" w:rsidP="00456006">
      <w:pPr>
        <w:pStyle w:val="Heading3"/>
      </w:pPr>
      <w:bookmarkStart w:id="41" w:name="_Toc165129216"/>
      <w:r>
        <w:lastRenderedPageBreak/>
        <w:t xml:space="preserve">Interactive Element Receiver </w:t>
      </w:r>
      <w:r w:rsidR="00456006">
        <w:t>PCB Bill of Materials</w:t>
      </w:r>
      <w:bookmarkEnd w:id="41"/>
    </w:p>
    <w:p w14:paraId="537F8729" w14:textId="054500AA" w:rsidR="00894506" w:rsidRDefault="00894506" w:rsidP="00894506">
      <w:pPr>
        <w:pStyle w:val="BodyText"/>
      </w:pPr>
      <w:r>
        <w:t xml:space="preserve">The BOM for the Railroad Crossing PCB is shown in </w:t>
      </w:r>
      <w:r>
        <w:fldChar w:fldCharType="begin"/>
      </w:r>
      <w:r>
        <w:instrText xml:space="preserve"> REF _Ref165129483 \h </w:instrText>
      </w:r>
      <w:r>
        <w:fldChar w:fldCharType="separate"/>
      </w:r>
      <w:r w:rsidR="00572FE8">
        <w:t xml:space="preserve">Table </w:t>
      </w:r>
      <w:r w:rsidR="00572FE8">
        <w:rPr>
          <w:noProof/>
        </w:rPr>
        <w:t>5</w:t>
      </w:r>
      <w:r>
        <w:fldChar w:fldCharType="end"/>
      </w:r>
      <w:r>
        <w:t xml:space="preserve"> from the file “</w:t>
      </w:r>
      <w:r w:rsidR="001469C0">
        <w:t>Interactive_Element_PCB_BOM</w:t>
      </w:r>
      <w:r>
        <w:t>.xlsx”.</w:t>
      </w:r>
    </w:p>
    <w:p w14:paraId="7BB761CE" w14:textId="592941D6" w:rsidR="00CF09CE" w:rsidRDefault="00894506" w:rsidP="00894506">
      <w:pPr>
        <w:pStyle w:val="Caption"/>
      </w:pPr>
      <w:bookmarkStart w:id="42" w:name="_Ref16512948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72FE8">
        <w:rPr>
          <w:noProof/>
        </w:rPr>
        <w:t>5</w:t>
      </w:r>
      <w:r>
        <w:fldChar w:fldCharType="end"/>
      </w:r>
      <w:bookmarkEnd w:id="42"/>
      <w:r>
        <w:t xml:space="preserve"> - Interactive Element Receiver PCB Bill of Materials</w:t>
      </w:r>
    </w:p>
    <w:p w14:paraId="68100C9E" w14:textId="471A8A94" w:rsidR="00846269" w:rsidRPr="00846269" w:rsidRDefault="00846269" w:rsidP="00846269">
      <w:r w:rsidRPr="00846269">
        <w:rPr>
          <w:noProof/>
        </w:rPr>
        <w:drawing>
          <wp:inline distT="0" distB="0" distL="0" distR="0" wp14:anchorId="60432110" wp14:editId="5226BB53">
            <wp:extent cx="5943600" cy="458470"/>
            <wp:effectExtent l="0" t="0" r="0" b="0"/>
            <wp:docPr id="69410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034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7A64" w14:textId="46CE8454" w:rsidR="00BB28DE" w:rsidRPr="00894506" w:rsidRDefault="00BB28DE" w:rsidP="00894506">
      <w:pPr>
        <w:pStyle w:val="Caption"/>
        <w:rPr>
          <w:sz w:val="22"/>
          <w:szCs w:val="22"/>
        </w:rPr>
      </w:pPr>
      <w:r>
        <w:rPr>
          <w:rFonts w:eastAsia="Times New Roman"/>
        </w:rPr>
        <w:br w:type="page"/>
      </w:r>
    </w:p>
    <w:p w14:paraId="0ACA1D2D" w14:textId="77777777" w:rsidR="00AD4AC1" w:rsidRPr="00456006" w:rsidRDefault="00AD4AC1" w:rsidP="00AD4AC1">
      <w:pPr>
        <w:pStyle w:val="Heading1"/>
        <w:rPr>
          <w:rFonts w:eastAsia="Times New Roman"/>
        </w:rPr>
      </w:pPr>
      <w:bookmarkStart w:id="43" w:name="_Toc165129217"/>
      <w:r w:rsidRPr="00456006">
        <w:rPr>
          <w:rFonts w:eastAsia="Times New Roman"/>
        </w:rPr>
        <w:lastRenderedPageBreak/>
        <w:t>Software Documentation</w:t>
      </w:r>
      <w:bookmarkEnd w:id="43"/>
    </w:p>
    <w:p w14:paraId="76E0203B" w14:textId="6A3B78EF" w:rsidR="1719615C" w:rsidRDefault="1719615C" w:rsidP="6DB923E4">
      <w:pPr>
        <w:pStyle w:val="Heading2"/>
      </w:pPr>
      <w:bookmarkStart w:id="44" w:name="_Toc165129218"/>
      <w:r>
        <w:t>ESP Interactive element network</w:t>
      </w:r>
      <w:bookmarkEnd w:id="44"/>
    </w:p>
    <w:p w14:paraId="450A1E3A" w14:textId="3C374E8C" w:rsidR="1719615C" w:rsidRDefault="1719615C" w:rsidP="0850C48B">
      <w:pPr>
        <w:pStyle w:val="BodyText"/>
      </w:pPr>
      <w:r>
        <w:t>The interactive elements in the physical space are linked via a network of ESP-32 boards, connected via ESP-NOW protocol and serial communications via USB.</w:t>
      </w:r>
    </w:p>
    <w:p w14:paraId="3A41A572" w14:textId="77777777" w:rsidR="00AD4AC1" w:rsidRDefault="00AD4AC1" w:rsidP="00AD4AC1">
      <w:pPr>
        <w:pStyle w:val="Heading3"/>
      </w:pPr>
      <w:bookmarkStart w:id="45" w:name="_Toc165129219"/>
      <w:r>
        <w:t>Instructions to Compile and Use</w:t>
      </w:r>
      <w:bookmarkEnd w:id="45"/>
    </w:p>
    <w:p w14:paraId="27368A1D" w14:textId="0B81848D" w:rsidR="001A3603" w:rsidRDefault="6D5B2906" w:rsidP="001A3603">
      <w:pPr>
        <w:pStyle w:val="BodyText"/>
      </w:pPr>
      <w:r>
        <w:t xml:space="preserve">To Flash the Interactive Element Receiver (ESP Receiver) Simply select the desired function, eg Train Crossing. Open </w:t>
      </w:r>
      <w:r w:rsidR="7ED38DED">
        <w:t xml:space="preserve">the file </w:t>
      </w:r>
      <w:r>
        <w:t xml:space="preserve">in Arduino IDE, with the Espressif </w:t>
      </w:r>
      <w:r w:rsidR="727FDE8B">
        <w:t>Board Library installed</w:t>
      </w:r>
      <w:r w:rsidR="001A3603">
        <w:t xml:space="preserve"> as shown in </w:t>
      </w:r>
      <w:r w:rsidR="001A3603">
        <w:fldChar w:fldCharType="begin"/>
      </w:r>
      <w:r w:rsidR="001A3603">
        <w:instrText xml:space="preserve"> REF _Ref165130677 \h </w:instrText>
      </w:r>
      <w:r w:rsidR="001A3603">
        <w:fldChar w:fldCharType="separate"/>
      </w:r>
      <w:r w:rsidR="00572FE8">
        <w:t xml:space="preserve">Figure </w:t>
      </w:r>
      <w:r w:rsidR="00572FE8">
        <w:rPr>
          <w:noProof/>
        </w:rPr>
        <w:t>15</w:t>
      </w:r>
      <w:r w:rsidR="001A3603">
        <w:fldChar w:fldCharType="end"/>
      </w:r>
      <w:r w:rsidR="727FDE8B">
        <w:t xml:space="preserve">.  </w:t>
      </w:r>
    </w:p>
    <w:p w14:paraId="7BF61D9E" w14:textId="51DD05DB" w:rsidR="6D5B2906" w:rsidRDefault="727FDE8B" w:rsidP="001A3603">
      <w:pPr>
        <w:pStyle w:val="BodyText"/>
        <w:jc w:val="center"/>
      </w:pPr>
      <w:r>
        <w:rPr>
          <w:noProof/>
        </w:rPr>
        <w:drawing>
          <wp:inline distT="0" distB="0" distL="0" distR="0" wp14:anchorId="3326DEA5" wp14:editId="5ECEFF21">
            <wp:extent cx="3210422" cy="1596627"/>
            <wp:effectExtent l="0" t="0" r="0" b="0"/>
            <wp:docPr id="1673738310" name="Picture 1673738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422" cy="159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1C41" w14:textId="34A61360" w:rsidR="001A3603" w:rsidRDefault="001A3603" w:rsidP="001A3603">
      <w:pPr>
        <w:pStyle w:val="Caption"/>
        <w:jc w:val="center"/>
      </w:pPr>
      <w:bookmarkStart w:id="46" w:name="_Ref1651306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2FE8">
        <w:rPr>
          <w:noProof/>
        </w:rPr>
        <w:t>15</w:t>
      </w:r>
      <w:r>
        <w:fldChar w:fldCharType="end"/>
      </w:r>
      <w:bookmarkEnd w:id="46"/>
      <w:r>
        <w:t xml:space="preserve"> - Installed Espressif Board Library</w:t>
      </w:r>
    </w:p>
    <w:p w14:paraId="53A40D51" w14:textId="1D4A2E9D" w:rsidR="001A3603" w:rsidRDefault="4A010B51" w:rsidP="6860586A">
      <w:pPr>
        <w:pStyle w:val="BodyText"/>
      </w:pPr>
      <w:r>
        <w:t>Select the appropriate COM port from the top drop down menu</w:t>
      </w:r>
      <w:r w:rsidR="001A3603">
        <w:t xml:space="preserve"> as shown in </w:t>
      </w:r>
      <w:r w:rsidR="001A3603">
        <w:fldChar w:fldCharType="begin"/>
      </w:r>
      <w:r w:rsidR="001A3603">
        <w:instrText xml:space="preserve"> REF _Ref165130717 \h </w:instrText>
      </w:r>
      <w:r w:rsidR="001A3603">
        <w:fldChar w:fldCharType="separate"/>
      </w:r>
      <w:r w:rsidR="00572FE8">
        <w:t xml:space="preserve">Figure </w:t>
      </w:r>
      <w:r w:rsidR="00572FE8">
        <w:rPr>
          <w:noProof/>
        </w:rPr>
        <w:t>16</w:t>
      </w:r>
      <w:r w:rsidR="001A3603">
        <w:fldChar w:fldCharType="end"/>
      </w:r>
      <w:r w:rsidR="001A3603">
        <w:t>.</w:t>
      </w:r>
    </w:p>
    <w:p w14:paraId="6C45C4E1" w14:textId="11A61DA4" w:rsidR="6C117581" w:rsidRDefault="4A010B51" w:rsidP="001A3603">
      <w:pPr>
        <w:pStyle w:val="BodyText"/>
        <w:jc w:val="center"/>
      </w:pPr>
      <w:r>
        <w:rPr>
          <w:noProof/>
        </w:rPr>
        <w:drawing>
          <wp:inline distT="0" distB="0" distL="0" distR="0" wp14:anchorId="0006B670" wp14:editId="2D55F9AC">
            <wp:extent cx="3419952" cy="1381318"/>
            <wp:effectExtent l="0" t="0" r="0" b="0"/>
            <wp:docPr id="1800825003" name="Picture 1800825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12C9" w14:textId="3090EC15" w:rsidR="001A3603" w:rsidRDefault="001A3603" w:rsidP="001A3603">
      <w:pPr>
        <w:pStyle w:val="Caption"/>
        <w:jc w:val="center"/>
      </w:pPr>
      <w:bookmarkStart w:id="47" w:name="_Ref1651307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2FE8">
        <w:rPr>
          <w:noProof/>
        </w:rPr>
        <w:t>16</w:t>
      </w:r>
      <w:r>
        <w:fldChar w:fldCharType="end"/>
      </w:r>
      <w:bookmarkEnd w:id="47"/>
      <w:r>
        <w:t xml:space="preserve"> - COM Port Drop Down Menu</w:t>
      </w:r>
    </w:p>
    <w:p w14:paraId="2D0D5748" w14:textId="14807EE5" w:rsidR="48C64FE6" w:rsidRDefault="4A010B51" w:rsidP="48C64FE6">
      <w:pPr>
        <w:pStyle w:val="BodyText"/>
      </w:pPr>
      <w:r>
        <w:t>Type “wroom” in the boards search bar. Select the ESP32-WROOM-DA module, and the Com port. Select “Ok”</w:t>
      </w:r>
      <w:r w:rsidR="001A3603">
        <w:t xml:space="preserve"> as shown in </w:t>
      </w:r>
      <w:r w:rsidR="001A3603">
        <w:fldChar w:fldCharType="begin"/>
      </w:r>
      <w:r w:rsidR="001A3603">
        <w:instrText xml:space="preserve"> REF _Ref165130745 \h </w:instrText>
      </w:r>
      <w:r w:rsidR="001A3603">
        <w:fldChar w:fldCharType="separate"/>
      </w:r>
      <w:r w:rsidR="00572FE8">
        <w:t xml:space="preserve">Figure </w:t>
      </w:r>
      <w:r w:rsidR="00572FE8">
        <w:rPr>
          <w:noProof/>
        </w:rPr>
        <w:t>17</w:t>
      </w:r>
      <w:r w:rsidR="001A3603">
        <w:fldChar w:fldCharType="end"/>
      </w:r>
      <w:r w:rsidR="001A3603">
        <w:t>.</w:t>
      </w:r>
    </w:p>
    <w:p w14:paraId="49818DE1" w14:textId="62C6A2D0" w:rsidR="4A010B51" w:rsidRDefault="4A010B51" w:rsidP="001A3603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47091A99" wp14:editId="35AEB3C1">
            <wp:extent cx="4524035" cy="3248025"/>
            <wp:effectExtent l="0" t="0" r="0" b="0"/>
            <wp:docPr id="331716827" name="Picture 331716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03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E566" w14:textId="15DD15FB" w:rsidR="001A3603" w:rsidRDefault="001A3603" w:rsidP="001A3603">
      <w:pPr>
        <w:pStyle w:val="Caption"/>
        <w:jc w:val="center"/>
      </w:pPr>
      <w:bookmarkStart w:id="48" w:name="_Ref1651307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2FE8">
        <w:rPr>
          <w:noProof/>
        </w:rPr>
        <w:t>17</w:t>
      </w:r>
      <w:r>
        <w:fldChar w:fldCharType="end"/>
      </w:r>
      <w:bookmarkEnd w:id="48"/>
      <w:r>
        <w:t xml:space="preserve"> - Select OK</w:t>
      </w:r>
    </w:p>
    <w:p w14:paraId="0CCA14EC" w14:textId="640A4165" w:rsidR="08A13F6D" w:rsidRDefault="15CE9B57" w:rsidP="08A13F6D">
      <w:pPr>
        <w:pStyle w:val="BodyText"/>
      </w:pPr>
      <w:r>
        <w:t>Then select “upload” (The Arrow button)</w:t>
      </w:r>
      <w:r w:rsidR="001A3603">
        <w:t xml:space="preserve"> as shown in </w:t>
      </w:r>
      <w:r w:rsidR="00F7288D">
        <w:fldChar w:fldCharType="begin"/>
      </w:r>
      <w:r w:rsidR="00F7288D">
        <w:instrText xml:space="preserve"> REF _Ref165130802 \h </w:instrText>
      </w:r>
      <w:r w:rsidR="00F7288D">
        <w:fldChar w:fldCharType="separate"/>
      </w:r>
      <w:r w:rsidR="00572FE8">
        <w:t xml:space="preserve">Figure </w:t>
      </w:r>
      <w:r w:rsidR="00572FE8">
        <w:rPr>
          <w:noProof/>
        </w:rPr>
        <w:t>18</w:t>
      </w:r>
      <w:r w:rsidR="00F7288D">
        <w:fldChar w:fldCharType="end"/>
      </w:r>
      <w:r w:rsidR="00F7288D">
        <w:t>.</w:t>
      </w:r>
    </w:p>
    <w:p w14:paraId="0EF65503" w14:textId="4DBA7C1E" w:rsidR="15CE9B57" w:rsidRDefault="15CE9B57" w:rsidP="00501ED0">
      <w:pPr>
        <w:pStyle w:val="BodyText"/>
        <w:jc w:val="center"/>
      </w:pPr>
      <w:r>
        <w:rPr>
          <w:noProof/>
        </w:rPr>
        <w:drawing>
          <wp:inline distT="0" distB="0" distL="0" distR="0" wp14:anchorId="2A0DE50F" wp14:editId="78205CE5">
            <wp:extent cx="4058216" cy="695422"/>
            <wp:effectExtent l="0" t="0" r="0" b="0"/>
            <wp:docPr id="1467809266" name="Picture 1467809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01B" w14:textId="2CBF969F" w:rsidR="001A3603" w:rsidRDefault="001A3603" w:rsidP="00501ED0">
      <w:pPr>
        <w:pStyle w:val="Caption"/>
        <w:jc w:val="center"/>
      </w:pPr>
      <w:bookmarkStart w:id="49" w:name="_Ref16513080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2FE8">
        <w:rPr>
          <w:noProof/>
        </w:rPr>
        <w:t>18</w:t>
      </w:r>
      <w:r>
        <w:fldChar w:fldCharType="end"/>
      </w:r>
      <w:bookmarkEnd w:id="49"/>
      <w:r>
        <w:t xml:space="preserve"> – Select Upload</w:t>
      </w:r>
    </w:p>
    <w:p w14:paraId="04DD97C8" w14:textId="36096372" w:rsidR="1353469B" w:rsidRDefault="007772CA" w:rsidP="1353469B">
      <w:pPr>
        <w:pStyle w:val="BodyText"/>
      </w:pPr>
      <w:r>
        <w:t>Wait for the upload to complete, and that’s it.</w:t>
      </w:r>
    </w:p>
    <w:p w14:paraId="1E2E2590" w14:textId="7A8AE1C3" w:rsidR="007772CA" w:rsidRDefault="007772CA" w:rsidP="1353469B">
      <w:pPr>
        <w:pStyle w:val="BodyText"/>
      </w:pPr>
      <w:r>
        <w:t>Should the process fail, check the com port is correct, and in some cases</w:t>
      </w:r>
      <w:r w:rsidR="00E269F2">
        <w:t xml:space="preserve"> the “boot” button on the ESP32 may need to be held down to </w:t>
      </w:r>
      <w:r w:rsidR="00ED00E4">
        <w:t>load.</w:t>
      </w:r>
    </w:p>
    <w:p w14:paraId="47152978" w14:textId="22268BAC" w:rsidR="00C3581C" w:rsidRPr="00C3581C" w:rsidRDefault="00AD4AC1" w:rsidP="00C3581C">
      <w:pPr>
        <w:pStyle w:val="Heading3"/>
      </w:pPr>
      <w:bookmarkStart w:id="50" w:name="_Toc165129220"/>
      <w:r>
        <w:t>File Names and Purpose</w:t>
      </w:r>
      <w:bookmarkEnd w:id="50"/>
    </w:p>
    <w:p w14:paraId="63CD7587" w14:textId="70200BCA" w:rsidR="7B6D2284" w:rsidRDefault="7B6D2284" w:rsidP="78071779">
      <w:pPr>
        <w:pStyle w:val="ListParagraph"/>
        <w:numPr>
          <w:ilvl w:val="1"/>
          <w:numId w:val="40"/>
        </w:numPr>
        <w:spacing w:line="257" w:lineRule="auto"/>
        <w:rPr>
          <w:rFonts w:ascii="Aptos" w:eastAsia="Aptos" w:hAnsi="Aptos" w:cs="Aptos"/>
        </w:rPr>
      </w:pPr>
      <w:r w:rsidRPr="78071779">
        <w:rPr>
          <w:rFonts w:ascii="Aptos" w:eastAsia="Aptos" w:hAnsi="Aptos" w:cs="Aptos"/>
          <w:sz w:val="22"/>
          <w:szCs w:val="22"/>
        </w:rPr>
        <w:t>Interactive Elements: Contains the Arduino code files, and PCBs for the physical interactive elements.</w:t>
      </w:r>
    </w:p>
    <w:p w14:paraId="6BE76A44" w14:textId="1463455B" w:rsidR="7B6D2284" w:rsidRDefault="7B6D2284" w:rsidP="78071779">
      <w:pPr>
        <w:pStyle w:val="ListParagraph"/>
        <w:numPr>
          <w:ilvl w:val="2"/>
          <w:numId w:val="40"/>
        </w:numPr>
        <w:spacing w:line="257" w:lineRule="auto"/>
        <w:rPr>
          <w:rFonts w:ascii="Aptos" w:eastAsia="Aptos" w:hAnsi="Aptos" w:cs="Aptos"/>
        </w:rPr>
      </w:pPr>
      <w:r w:rsidRPr="78071779">
        <w:rPr>
          <w:rFonts w:ascii="Aptos" w:eastAsia="Aptos" w:hAnsi="Aptos" w:cs="Aptos"/>
          <w:sz w:val="22"/>
          <w:szCs w:val="22"/>
        </w:rPr>
        <w:t xml:space="preserve">Animals: Contains the animal models for the track. </w:t>
      </w:r>
    </w:p>
    <w:p w14:paraId="12F4376B" w14:textId="05F691CF" w:rsidR="7B6D2284" w:rsidRDefault="7B6D2284" w:rsidP="78071779">
      <w:pPr>
        <w:pStyle w:val="ListParagraph"/>
        <w:numPr>
          <w:ilvl w:val="2"/>
          <w:numId w:val="40"/>
        </w:numPr>
        <w:spacing w:line="257" w:lineRule="auto"/>
        <w:rPr>
          <w:rFonts w:ascii="Aptos" w:eastAsia="Aptos" w:hAnsi="Aptos" w:cs="Aptos"/>
        </w:rPr>
      </w:pPr>
      <w:r w:rsidRPr="78071779">
        <w:rPr>
          <w:rFonts w:ascii="Aptos" w:eastAsia="Aptos" w:hAnsi="Aptos" w:cs="Aptos"/>
          <w:sz w:val="22"/>
          <w:szCs w:val="22"/>
        </w:rPr>
        <w:t>Board Design and IO: PCBs and associated Gerbers can be found here</w:t>
      </w:r>
    </w:p>
    <w:p w14:paraId="18D04AF9" w14:textId="705B4C9A" w:rsidR="7B6D2284" w:rsidRDefault="7B6D2284" w:rsidP="78071779">
      <w:pPr>
        <w:pStyle w:val="ListParagraph"/>
        <w:numPr>
          <w:ilvl w:val="2"/>
          <w:numId w:val="40"/>
        </w:numPr>
        <w:spacing w:line="257" w:lineRule="auto"/>
        <w:rPr>
          <w:rFonts w:ascii="Aptos" w:eastAsia="Aptos" w:hAnsi="Aptos" w:cs="Aptos"/>
        </w:rPr>
      </w:pPr>
      <w:r w:rsidRPr="78071779">
        <w:rPr>
          <w:rFonts w:ascii="Aptos" w:eastAsia="Aptos" w:hAnsi="Aptos" w:cs="Aptos"/>
          <w:sz w:val="22"/>
          <w:szCs w:val="22"/>
        </w:rPr>
        <w:t>DirectRemote: Code file for a remote control using the ESP Network, No ROS integration (Optional extra)</w:t>
      </w:r>
    </w:p>
    <w:p w14:paraId="3EACB78B" w14:textId="57C9482E" w:rsidR="7B6D2284" w:rsidRDefault="7B6D2284" w:rsidP="78071779">
      <w:pPr>
        <w:pStyle w:val="ListParagraph"/>
        <w:numPr>
          <w:ilvl w:val="2"/>
          <w:numId w:val="40"/>
        </w:numPr>
        <w:spacing w:line="257" w:lineRule="auto"/>
        <w:rPr>
          <w:rFonts w:ascii="Aptos" w:eastAsia="Aptos" w:hAnsi="Aptos" w:cs="Aptos"/>
        </w:rPr>
      </w:pPr>
      <w:r w:rsidRPr="78071779">
        <w:rPr>
          <w:rFonts w:ascii="Aptos" w:eastAsia="Aptos" w:hAnsi="Aptos" w:cs="Aptos"/>
          <w:sz w:val="22"/>
          <w:szCs w:val="22"/>
        </w:rPr>
        <w:t>Driver for 38 pin board: Driver files to connect to the serial board on the ESP32</w:t>
      </w:r>
    </w:p>
    <w:p w14:paraId="760444DD" w14:textId="2604D660" w:rsidR="7B6D2284" w:rsidRDefault="7B6D2284" w:rsidP="78071779">
      <w:pPr>
        <w:pStyle w:val="ListParagraph"/>
        <w:numPr>
          <w:ilvl w:val="2"/>
          <w:numId w:val="40"/>
        </w:numPr>
        <w:spacing w:line="257" w:lineRule="auto"/>
        <w:rPr>
          <w:rFonts w:ascii="Aptos" w:eastAsia="Aptos" w:hAnsi="Aptos" w:cs="Aptos"/>
        </w:rPr>
      </w:pPr>
      <w:r w:rsidRPr="78071779">
        <w:rPr>
          <w:rFonts w:ascii="Aptos" w:eastAsia="Aptos" w:hAnsi="Aptos" w:cs="Aptos"/>
          <w:sz w:val="22"/>
          <w:szCs w:val="22"/>
        </w:rPr>
        <w:t>Files to start: Template Arduino files for ESP 32 receiver nodes.</w:t>
      </w:r>
    </w:p>
    <w:p w14:paraId="4DC3B865" w14:textId="2385F2FB" w:rsidR="7B6D2284" w:rsidRDefault="7B6D2284" w:rsidP="78071779">
      <w:pPr>
        <w:pStyle w:val="ListParagraph"/>
        <w:numPr>
          <w:ilvl w:val="2"/>
          <w:numId w:val="40"/>
        </w:numPr>
        <w:spacing w:line="257" w:lineRule="auto"/>
        <w:rPr>
          <w:rFonts w:ascii="Aptos" w:eastAsia="Aptos" w:hAnsi="Aptos" w:cs="Aptos"/>
        </w:rPr>
      </w:pPr>
      <w:r w:rsidRPr="78071779">
        <w:rPr>
          <w:rFonts w:ascii="Aptos" w:eastAsia="Aptos" w:hAnsi="Aptos" w:cs="Aptos"/>
          <w:sz w:val="22"/>
          <w:szCs w:val="22"/>
        </w:rPr>
        <w:t>Sender: The serial to ESP network bridge code. Connected to Pi via USB cable</w:t>
      </w:r>
    </w:p>
    <w:p w14:paraId="7674ECB1" w14:textId="16C5FCEA" w:rsidR="7B6D2284" w:rsidRDefault="7B6D2284" w:rsidP="78071779">
      <w:pPr>
        <w:pStyle w:val="ListParagraph"/>
        <w:numPr>
          <w:ilvl w:val="2"/>
          <w:numId w:val="40"/>
        </w:numPr>
        <w:spacing w:line="257" w:lineRule="auto"/>
        <w:rPr>
          <w:rFonts w:ascii="Aptos" w:eastAsia="Aptos" w:hAnsi="Aptos" w:cs="Aptos"/>
        </w:rPr>
      </w:pPr>
      <w:r w:rsidRPr="78071779">
        <w:rPr>
          <w:rFonts w:ascii="Aptos" w:eastAsia="Aptos" w:hAnsi="Aptos" w:cs="Aptos"/>
          <w:sz w:val="22"/>
          <w:szCs w:val="22"/>
        </w:rPr>
        <w:t>Stoplight: Code for the ESP receiver for both 3 and 4 way light elements.</w:t>
      </w:r>
    </w:p>
    <w:p w14:paraId="44C995F1" w14:textId="5911685D" w:rsidR="7B6D2284" w:rsidRDefault="7B6D2284" w:rsidP="78071779">
      <w:pPr>
        <w:pStyle w:val="ListParagraph"/>
        <w:numPr>
          <w:ilvl w:val="2"/>
          <w:numId w:val="40"/>
        </w:numPr>
        <w:spacing w:line="257" w:lineRule="auto"/>
        <w:rPr>
          <w:rFonts w:ascii="Aptos" w:eastAsia="Aptos" w:hAnsi="Aptos" w:cs="Aptos"/>
        </w:rPr>
      </w:pPr>
      <w:r w:rsidRPr="78071779">
        <w:rPr>
          <w:rFonts w:ascii="Aptos" w:eastAsia="Aptos" w:hAnsi="Aptos" w:cs="Aptos"/>
          <w:sz w:val="22"/>
          <w:szCs w:val="22"/>
        </w:rPr>
        <w:lastRenderedPageBreak/>
        <w:t>Train Crossing: Code for the ESP receiver for the movable train crossing element</w:t>
      </w:r>
    </w:p>
    <w:p w14:paraId="3D31793B" w14:textId="0502546F" w:rsidR="7B6D2284" w:rsidRDefault="7B6D2284" w:rsidP="78071779">
      <w:pPr>
        <w:pStyle w:val="ListParagraph"/>
        <w:numPr>
          <w:ilvl w:val="2"/>
          <w:numId w:val="40"/>
        </w:numPr>
        <w:spacing w:line="257" w:lineRule="auto"/>
        <w:rPr>
          <w:rFonts w:ascii="Aptos" w:eastAsia="Aptos" w:hAnsi="Aptos" w:cs="Aptos"/>
        </w:rPr>
      </w:pPr>
      <w:r w:rsidRPr="78071779">
        <w:rPr>
          <w:rFonts w:ascii="Aptos" w:eastAsia="Aptos" w:hAnsi="Aptos" w:cs="Aptos"/>
          <w:sz w:val="22"/>
          <w:szCs w:val="22"/>
        </w:rPr>
        <w:t>Room dimensions v1: A 1:1 scale model in Fusion of Votey 308, with some immovable tables included.</w:t>
      </w:r>
    </w:p>
    <w:p w14:paraId="5F1882F2" w14:textId="24964C98" w:rsidR="00201E56" w:rsidRDefault="102DA9FE" w:rsidP="00201E56">
      <w:pPr>
        <w:pStyle w:val="Heading2"/>
      </w:pPr>
      <w:bookmarkStart w:id="51" w:name="_Toc165129221"/>
      <w:r>
        <w:t>ROS Code.</w:t>
      </w:r>
      <w:bookmarkEnd w:id="51"/>
    </w:p>
    <w:p w14:paraId="071FB1EF" w14:textId="65D49127" w:rsidR="00201E56" w:rsidRDefault="00201E56" w:rsidP="00201E56">
      <w:pPr>
        <w:pStyle w:val="Heading3"/>
      </w:pPr>
      <w:bookmarkStart w:id="52" w:name="_Toc165129222"/>
      <w:r>
        <w:t>Directions for Initial Build</w:t>
      </w:r>
      <w:bookmarkEnd w:id="52"/>
    </w:p>
    <w:p w14:paraId="095F3548" w14:textId="77777777" w:rsidR="00C019A5" w:rsidRDefault="00F07637" w:rsidP="00201E56">
      <w:pPr>
        <w:pStyle w:val="BodyText"/>
      </w:pPr>
      <w:r>
        <w:t xml:space="preserve">After installing </w:t>
      </w:r>
      <w:r w:rsidR="00BD470B">
        <w:t xml:space="preserve">Ubuntu 22.04 on the machine of choice. </w:t>
      </w:r>
    </w:p>
    <w:p w14:paraId="6CB83CCA" w14:textId="17AAAA98" w:rsidR="00201E56" w:rsidRDefault="002C7E3C" w:rsidP="00C019A5">
      <w:pPr>
        <w:pStyle w:val="BodyText"/>
        <w:numPr>
          <w:ilvl w:val="0"/>
          <w:numId w:val="48"/>
        </w:numPr>
      </w:pPr>
      <w:r>
        <w:t>Connect computer to Intern</w:t>
      </w:r>
      <w:r w:rsidR="00C019A5">
        <w:t>et</w:t>
      </w:r>
    </w:p>
    <w:p w14:paraId="56E15D2D" w14:textId="1A7CDACF" w:rsidR="00C019A5" w:rsidRDefault="00D66D04" w:rsidP="00C019A5">
      <w:pPr>
        <w:pStyle w:val="BodyText"/>
        <w:numPr>
          <w:ilvl w:val="0"/>
          <w:numId w:val="48"/>
        </w:numPr>
      </w:pPr>
      <w:r>
        <w:t xml:space="preserve">Download and install NoMachine </w:t>
      </w:r>
      <w:r w:rsidR="00E3004A">
        <w:t>for the system architecture (AMD64 or ARM64)</w:t>
      </w:r>
    </w:p>
    <w:p w14:paraId="350B0F6A" w14:textId="611C6ED3" w:rsidR="007737F3" w:rsidRDefault="00307390" w:rsidP="00C019A5">
      <w:pPr>
        <w:pStyle w:val="BodyText"/>
        <w:numPr>
          <w:ilvl w:val="0"/>
          <w:numId w:val="48"/>
        </w:numPr>
      </w:pPr>
      <w:r>
        <w:t xml:space="preserve">Open a new terminal: </w:t>
      </w:r>
      <w:r w:rsidR="003251B6">
        <w:t>Run this command</w:t>
      </w:r>
      <w:r>
        <w:t xml:space="preserve"> set</w:t>
      </w:r>
      <w:r w:rsidR="006B75E4">
        <w:t>: this will pull down the github repo, with all the code for the car.</w:t>
      </w:r>
    </w:p>
    <w:p w14:paraId="05FAC0D4" w14:textId="38B9DF43" w:rsidR="006C5F0D" w:rsidRDefault="006B75E4" w:rsidP="006C5F0D">
      <w:pPr>
        <w:pStyle w:val="BodyText"/>
        <w:numPr>
          <w:ilvl w:val="1"/>
          <w:numId w:val="48"/>
        </w:numPr>
      </w:pPr>
      <w:r w:rsidRPr="006B75E4">
        <w:t>git clone https://github.com/UVMAirLabTrack/Track23 RaspberryCor</w:t>
      </w:r>
      <w:r w:rsidR="006C5F0D">
        <w:t>e</w:t>
      </w:r>
    </w:p>
    <w:p w14:paraId="7B7BCFB8" w14:textId="07E9CF1B" w:rsidR="006C5F0D" w:rsidRDefault="00F4772B" w:rsidP="001547AF">
      <w:pPr>
        <w:pStyle w:val="BodyText"/>
        <w:numPr>
          <w:ilvl w:val="1"/>
          <w:numId w:val="48"/>
        </w:numPr>
      </w:pPr>
      <w:r>
        <w:t>cd</w:t>
      </w:r>
      <w:r w:rsidR="006C5F0D">
        <w:t xml:space="preserve"> home/</w:t>
      </w:r>
      <w:r w:rsidR="00C35334">
        <w:t>[user]/</w:t>
      </w:r>
      <w:r w:rsidR="006C5F0D">
        <w:t>CoreRaspberry/Setup_files</w:t>
      </w:r>
    </w:p>
    <w:p w14:paraId="35F2DE4A" w14:textId="379B470E" w:rsidR="006C5F0D" w:rsidRDefault="00F4772B" w:rsidP="006C5F0D">
      <w:pPr>
        <w:pStyle w:val="BodyText"/>
        <w:numPr>
          <w:ilvl w:val="1"/>
          <w:numId w:val="48"/>
        </w:numPr>
      </w:pPr>
      <w:r>
        <w:t>sudo chmod</w:t>
      </w:r>
      <w:r w:rsidR="00A11E0F">
        <w:t xml:space="preserve"> a+x </w:t>
      </w:r>
      <w:r w:rsidR="00011E2A">
        <w:t>control-install.sh</w:t>
      </w:r>
      <w:r w:rsidR="009B4DE6">
        <w:t xml:space="preserve">     </w:t>
      </w:r>
      <w:r w:rsidR="003D6268">
        <w:t>Installs base software, suitable to a SBC or Pi</w:t>
      </w:r>
    </w:p>
    <w:p w14:paraId="3010EA4C" w14:textId="199B479A" w:rsidR="00171652" w:rsidRDefault="00171652" w:rsidP="006C5F0D">
      <w:pPr>
        <w:pStyle w:val="BodyText"/>
        <w:numPr>
          <w:ilvl w:val="1"/>
          <w:numId w:val="48"/>
        </w:numPr>
      </w:pPr>
      <w:r>
        <w:t xml:space="preserve">Or sudo chmod a+x </w:t>
      </w:r>
      <w:r w:rsidR="00377A9E">
        <w:t>base-install.sh  This installs a full software loadout, better suited to an x86 machine.</w:t>
      </w:r>
    </w:p>
    <w:p w14:paraId="5A47A4DA" w14:textId="3AF512A8" w:rsidR="009269B7" w:rsidRDefault="009269B7" w:rsidP="006C5F0D">
      <w:pPr>
        <w:pStyle w:val="BodyText"/>
        <w:numPr>
          <w:ilvl w:val="1"/>
          <w:numId w:val="48"/>
        </w:numPr>
      </w:pPr>
      <w:r>
        <w:t>Sudo chmod a+x ros-humble-std.sh  This should install the full ROS2 Humble distribution</w:t>
      </w:r>
    </w:p>
    <w:p w14:paraId="3D9CEB34" w14:textId="3FBBC7A6" w:rsidR="003D6268" w:rsidRDefault="00C35334" w:rsidP="006C5F0D">
      <w:pPr>
        <w:pStyle w:val="BodyText"/>
        <w:numPr>
          <w:ilvl w:val="1"/>
          <w:numId w:val="48"/>
        </w:numPr>
      </w:pPr>
      <w:r>
        <w:t>c</w:t>
      </w:r>
      <w:r w:rsidR="007A2467">
        <w:t>d /home/[user]</w:t>
      </w:r>
      <w:r w:rsidR="00E037CE">
        <w:t>,Raspberry</w:t>
      </w:r>
      <w:r w:rsidR="004B199D">
        <w:t>Core/CoreRaspberry</w:t>
      </w:r>
      <w:r w:rsidR="006472EC">
        <w:t>/</w:t>
      </w:r>
      <w:r>
        <w:t xml:space="preserve">  Change your user to match</w:t>
      </w:r>
    </w:p>
    <w:p w14:paraId="266538FC" w14:textId="3C334BAB" w:rsidR="006B75E4" w:rsidRDefault="00676440" w:rsidP="00D97E7D">
      <w:pPr>
        <w:pStyle w:val="BodyText"/>
        <w:numPr>
          <w:ilvl w:val="1"/>
          <w:numId w:val="48"/>
        </w:numPr>
      </w:pPr>
      <w:r w:rsidRPr="00676440">
        <w:t>colcon build --symlink-install</w:t>
      </w:r>
      <w:r>
        <w:t xml:space="preserve">   This should build out the packages for the Pi</w:t>
      </w:r>
      <w:r w:rsidR="00860045">
        <w:t>. Once complete</w:t>
      </w:r>
      <w:r w:rsidR="009E6F82">
        <w:t>, you’re ready to run the worlds!</w:t>
      </w:r>
    </w:p>
    <w:p w14:paraId="68C272CA" w14:textId="3CDD1AB9" w:rsidR="009659C4" w:rsidRDefault="009659C4" w:rsidP="00D97E7D">
      <w:pPr>
        <w:pStyle w:val="BodyText"/>
        <w:numPr>
          <w:ilvl w:val="1"/>
          <w:numId w:val="48"/>
        </w:numPr>
      </w:pPr>
      <w:r>
        <w:t>Close the terminal.  If you don’t things will appear to not work</w:t>
      </w:r>
      <w:r w:rsidR="00971003">
        <w:t>, the terminal does not live update settings.</w:t>
      </w:r>
    </w:p>
    <w:p w14:paraId="752C0090" w14:textId="78043287" w:rsidR="00201E56" w:rsidRDefault="00201E56" w:rsidP="006B75E4">
      <w:pPr>
        <w:pStyle w:val="BodyText"/>
        <w:ind w:firstLine="720"/>
      </w:pPr>
    </w:p>
    <w:p w14:paraId="127C9191" w14:textId="2D3DB705" w:rsidR="00201E56" w:rsidRDefault="00201E56" w:rsidP="00201E56">
      <w:pPr>
        <w:pStyle w:val="Heading3"/>
      </w:pPr>
      <w:bookmarkStart w:id="53" w:name="_Toc165129223"/>
      <w:r>
        <w:t>Basic Use Instructions</w:t>
      </w:r>
      <w:bookmarkEnd w:id="53"/>
    </w:p>
    <w:p w14:paraId="1EC3553B" w14:textId="24CEED9C" w:rsidR="000040A3" w:rsidRDefault="000040A3" w:rsidP="000040A3">
      <w:pPr>
        <w:pStyle w:val="BodyText"/>
      </w:pPr>
      <w:r>
        <w:t>Provided the setup has gone correctly, (This is open source software, compatibility is impossible to guarantee</w:t>
      </w:r>
      <w:r w:rsidR="00DB06FF">
        <w:t>) These basic commands will get a world up and running.</w:t>
      </w:r>
      <w:r w:rsidR="00B97F3B">
        <w:t xml:space="preserve">  Note: All launch files are located under world_gen for simplicity.</w:t>
      </w:r>
      <w:r w:rsidR="006853AC">
        <w:t xml:space="preserve">  And for most commands, typing the first 3 letters then hitting</w:t>
      </w:r>
      <w:r w:rsidR="00E549B1">
        <w:t xml:space="preserve"> tab for autocomplete is helpful. </w:t>
      </w:r>
    </w:p>
    <w:p w14:paraId="2DE597CD" w14:textId="55B23F9C" w:rsidR="00E577B2" w:rsidRDefault="00A920D2" w:rsidP="00A920D2">
      <w:pPr>
        <w:pStyle w:val="BodyText"/>
        <w:numPr>
          <w:ilvl w:val="0"/>
          <w:numId w:val="49"/>
        </w:numPr>
      </w:pPr>
      <w:r>
        <w:t xml:space="preserve">Open </w:t>
      </w:r>
      <w:r w:rsidR="002E1E82">
        <w:t xml:space="preserve">a </w:t>
      </w:r>
      <w:r w:rsidR="00B03D13">
        <w:t>new terminal window for each separate command.</w:t>
      </w:r>
    </w:p>
    <w:p w14:paraId="7C2FED5F" w14:textId="0E067AE9" w:rsidR="00B03D13" w:rsidRDefault="00B97F3B" w:rsidP="00B03D13">
      <w:pPr>
        <w:pStyle w:val="BodyText"/>
        <w:numPr>
          <w:ilvl w:val="1"/>
          <w:numId w:val="49"/>
        </w:numPr>
      </w:pPr>
      <w:r>
        <w:t>ros2 launch world_gen track_launch</w:t>
      </w:r>
      <w:r w:rsidR="00E549B1">
        <w:t xml:space="preserve">   Launches the Interactive network</w:t>
      </w:r>
      <w:r w:rsidR="00583DBB">
        <w:t xml:space="preserve"> and serial coms.</w:t>
      </w:r>
    </w:p>
    <w:p w14:paraId="61693F5C" w14:textId="738990E2" w:rsidR="00583DBB" w:rsidRDefault="00583DBB" w:rsidP="00B03D13">
      <w:pPr>
        <w:pStyle w:val="BodyText"/>
        <w:numPr>
          <w:ilvl w:val="1"/>
          <w:numId w:val="49"/>
        </w:numPr>
      </w:pPr>
      <w:r>
        <w:t>Ros2 launch world_gen all_viewer_launch  Loads up RVIZ and the marker communication systems. Note, if the car marker i</w:t>
      </w:r>
      <w:r w:rsidR="00B50FAA">
        <w:t>s not visible, select “car” in the left pane, and adjust the topic to “carmesh</w:t>
      </w:r>
      <w:r w:rsidR="00D066B2">
        <w:t>_</w:t>
      </w:r>
      <w:r w:rsidR="00B50FAA">
        <w:t>1”  It should be visible in the pulldown menu.</w:t>
      </w:r>
    </w:p>
    <w:p w14:paraId="2211029A" w14:textId="046769BD" w:rsidR="0009617E" w:rsidRDefault="0009617E" w:rsidP="00B03D13">
      <w:pPr>
        <w:pStyle w:val="BodyText"/>
        <w:numPr>
          <w:ilvl w:val="1"/>
          <w:numId w:val="49"/>
        </w:numPr>
      </w:pPr>
      <w:r>
        <w:t xml:space="preserve">If you want to change the </w:t>
      </w:r>
      <w:r w:rsidR="00D14BF0">
        <w:t>base track. Navigate to CoreRasperry/worlds and open world_select.txt</w:t>
      </w:r>
      <w:r w:rsidR="008D7655">
        <w:t>.  move the “y” to the desired world</w:t>
      </w:r>
      <w:r w:rsidR="00CE4D9B">
        <w:t xml:space="preserve"> map. Then reload the </w:t>
      </w:r>
      <w:r w:rsidR="00CE4D9B">
        <w:lastRenderedPageBreak/>
        <w:t>all_viewer_launch command.</w:t>
      </w:r>
      <w:r w:rsidR="00F85D02">
        <w:t xml:space="preserve">  (CTRL+C cancels running commands)</w:t>
      </w:r>
      <w:r w:rsidR="00E177D3" w:rsidRPr="00E177D3">
        <w:t xml:space="preserve"> </w:t>
      </w:r>
      <w:r w:rsidR="00E177D3" w:rsidRPr="008D7655">
        <w:rPr>
          <w:noProof/>
        </w:rPr>
        <w:drawing>
          <wp:inline distT="0" distB="0" distL="0" distR="0" wp14:anchorId="4688131D" wp14:editId="6D522BCE">
            <wp:extent cx="1676634" cy="1400370"/>
            <wp:effectExtent l="0" t="0" r="0" b="9525"/>
            <wp:docPr id="2840034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03496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EBAC" w14:textId="502A683C" w:rsidR="00E177D3" w:rsidRDefault="00E177D3" w:rsidP="00B03D13">
      <w:pPr>
        <w:pStyle w:val="BodyText"/>
        <w:numPr>
          <w:ilvl w:val="1"/>
          <w:numId w:val="49"/>
        </w:numPr>
      </w:pPr>
      <w:r>
        <w:t xml:space="preserve">Ros2 run map_transforms reset_car. </w:t>
      </w:r>
      <w:r w:rsidR="00D57881">
        <w:t xml:space="preserve">     </w:t>
      </w:r>
      <w:r>
        <w:t>This activates the ability to reset the car’s positional odometry with respect to the map.</w:t>
      </w:r>
      <w:r w:rsidR="00D55AB0">
        <w:t xml:space="preserve">  Press enter on the terminal window to </w:t>
      </w:r>
      <w:r w:rsidR="00D57881">
        <w:t>activate</w:t>
      </w:r>
      <w:r w:rsidR="00D55AB0">
        <w:t>, after 5 seconds the reset w</w:t>
      </w:r>
      <w:r w:rsidR="008D4220">
        <w:t xml:space="preserve">ill stop collecting data and </w:t>
      </w:r>
      <w:r w:rsidR="00B44DE9">
        <w:t xml:space="preserve">reflect the car’s </w:t>
      </w:r>
      <w:r w:rsidR="00D57881">
        <w:t>return to the start location.</w:t>
      </w:r>
    </w:p>
    <w:p w14:paraId="177CD275" w14:textId="7A312058" w:rsidR="00E177D3" w:rsidRDefault="003A772E" w:rsidP="00015BBF">
      <w:pPr>
        <w:pStyle w:val="BodyText"/>
        <w:numPr>
          <w:ilvl w:val="1"/>
          <w:numId w:val="49"/>
        </w:numPr>
      </w:pPr>
      <w:r>
        <w:t>To relocate interactive elements to different track positions  open the respective [world]</w:t>
      </w:r>
      <w:r w:rsidR="004E250B">
        <w:t>_marker</w:t>
      </w:r>
      <w:r w:rsidR="000F6661">
        <w:t>s</w:t>
      </w:r>
      <w:r w:rsidR="00B00D53">
        <w:t>.txt file</w:t>
      </w:r>
      <w:r w:rsidR="00EA1365">
        <w:t>. The structure used is [Topic,zone,location]</w:t>
      </w:r>
      <w:r w:rsidR="0031396E">
        <w:t xml:space="preserve"> </w:t>
      </w:r>
      <w:r w:rsidR="0031396E" w:rsidRPr="0031396E">
        <w:rPr>
          <w:noProof/>
        </w:rPr>
        <w:drawing>
          <wp:inline distT="0" distB="0" distL="0" distR="0" wp14:anchorId="5EFB8C88" wp14:editId="734B30A5">
            <wp:extent cx="1886213" cy="1371791"/>
            <wp:effectExtent l="0" t="0" r="0" b="0"/>
            <wp:docPr id="1656144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4486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96E">
        <w:t xml:space="preserve"> . </w:t>
      </w:r>
      <w:r w:rsidR="00B601FD">
        <w:t xml:space="preserve">so the first element is which marker to display at a given location. </w:t>
      </w:r>
      <w:r w:rsidR="002069C2">
        <w:t>Fourway_1 for example is the fourway light, element 1.  3way is the zone</w:t>
      </w:r>
      <w:r w:rsidR="00B47B38">
        <w:t xml:space="preserve"> for the marker to </w:t>
      </w:r>
      <w:r w:rsidR="004A2CEB">
        <w:t xml:space="preserve">be located in, in this case the 3 way intersection. The final location tag is which of the marker locations available at the 3 way to place it. </w:t>
      </w:r>
    </w:p>
    <w:p w14:paraId="73DD77BF" w14:textId="28113909" w:rsidR="4085B1E4" w:rsidRDefault="00201E56" w:rsidP="4085B1E4">
      <w:pPr>
        <w:pStyle w:val="Heading3"/>
      </w:pPr>
      <w:bookmarkStart w:id="54" w:name="_Toc165129224"/>
      <w:r>
        <w:t>Code Structure</w:t>
      </w:r>
      <w:bookmarkEnd w:id="54"/>
    </w:p>
    <w:p w14:paraId="06BF7D40" w14:textId="2672D4CB" w:rsidR="4598F51C" w:rsidRDefault="4598F51C" w:rsidP="00B6561F">
      <w:pPr>
        <w:pStyle w:val="BodyText"/>
        <w:numPr>
          <w:ilvl w:val="0"/>
          <w:numId w:val="40"/>
        </w:numPr>
        <w:spacing w:after="0"/>
        <w:rPr>
          <w:rFonts w:ascii="Aptos" w:eastAsia="Aptos" w:hAnsi="Aptos" w:cs="Aptos"/>
        </w:rPr>
      </w:pPr>
      <w:r w:rsidRPr="20B7C60A">
        <w:rPr>
          <w:rFonts w:ascii="Aptos" w:eastAsia="Aptos" w:hAnsi="Aptos" w:cs="Aptos"/>
        </w:rPr>
        <w:t>Github Repository:</w:t>
      </w:r>
    </w:p>
    <w:p w14:paraId="4640E065" w14:textId="28C7F3DA" w:rsidR="4598F51C" w:rsidRDefault="4598F51C" w:rsidP="00B6561F">
      <w:pPr>
        <w:pStyle w:val="ListParagraph"/>
        <w:numPr>
          <w:ilvl w:val="1"/>
          <w:numId w:val="40"/>
        </w:numPr>
        <w:spacing w:line="257" w:lineRule="auto"/>
        <w:rPr>
          <w:rFonts w:ascii="Aptos" w:eastAsia="Aptos" w:hAnsi="Aptos" w:cs="Aptos"/>
        </w:rPr>
      </w:pPr>
      <w:r w:rsidRPr="20B7C60A">
        <w:rPr>
          <w:rFonts w:ascii="Aptos" w:eastAsia="Aptos" w:hAnsi="Aptos" w:cs="Aptos"/>
          <w:sz w:val="22"/>
          <w:szCs w:val="22"/>
        </w:rPr>
        <w:t>Car Commands: A set of text instruction files to deploy basic functions on the Yahboom R2 Car, commands are stock.</w:t>
      </w:r>
    </w:p>
    <w:p w14:paraId="5675D79A" w14:textId="2E19122D" w:rsidR="4598F51C" w:rsidRDefault="4598F51C" w:rsidP="00B6561F">
      <w:pPr>
        <w:pStyle w:val="ListParagraph"/>
        <w:numPr>
          <w:ilvl w:val="1"/>
          <w:numId w:val="40"/>
        </w:numPr>
        <w:spacing w:line="257" w:lineRule="auto"/>
        <w:rPr>
          <w:rFonts w:ascii="Aptos" w:eastAsia="Aptos" w:hAnsi="Aptos" w:cs="Aptos"/>
        </w:rPr>
      </w:pPr>
      <w:r w:rsidRPr="20B7C60A">
        <w:rPr>
          <w:rFonts w:ascii="Aptos" w:eastAsia="Aptos" w:hAnsi="Aptos" w:cs="Aptos"/>
          <w:sz w:val="22"/>
          <w:szCs w:val="22"/>
        </w:rPr>
        <w:t xml:space="preserve">CoreRaspberry: This contains the code ROS code. </w:t>
      </w:r>
    </w:p>
    <w:p w14:paraId="172D07C1" w14:textId="13B167A4" w:rsidR="4598F51C" w:rsidRDefault="4598F51C" w:rsidP="00B6561F">
      <w:pPr>
        <w:pStyle w:val="ListParagraph"/>
        <w:numPr>
          <w:ilvl w:val="2"/>
          <w:numId w:val="40"/>
        </w:numPr>
        <w:spacing w:line="257" w:lineRule="auto"/>
        <w:rPr>
          <w:rFonts w:ascii="Aptos" w:eastAsia="Aptos" w:hAnsi="Aptos" w:cs="Aptos"/>
        </w:rPr>
      </w:pPr>
      <w:r w:rsidRPr="20B7C60A">
        <w:rPr>
          <w:rFonts w:ascii="Aptos" w:eastAsia="Aptos" w:hAnsi="Aptos" w:cs="Aptos"/>
          <w:sz w:val="22"/>
          <w:szCs w:val="22"/>
        </w:rPr>
        <w:t>Build: Empty until package is deployed, will contain system level files</w:t>
      </w:r>
    </w:p>
    <w:p w14:paraId="410F1D17" w14:textId="550CFF83" w:rsidR="4598F51C" w:rsidRDefault="4598F51C" w:rsidP="00B6561F">
      <w:pPr>
        <w:pStyle w:val="ListParagraph"/>
        <w:numPr>
          <w:ilvl w:val="2"/>
          <w:numId w:val="40"/>
        </w:numPr>
        <w:spacing w:line="257" w:lineRule="auto"/>
        <w:rPr>
          <w:rFonts w:ascii="Aptos" w:eastAsia="Aptos" w:hAnsi="Aptos" w:cs="Aptos"/>
        </w:rPr>
      </w:pPr>
      <w:r w:rsidRPr="20B7C60A">
        <w:rPr>
          <w:rFonts w:ascii="Aptos" w:eastAsia="Aptos" w:hAnsi="Aptos" w:cs="Aptos"/>
          <w:sz w:val="22"/>
          <w:szCs w:val="22"/>
        </w:rPr>
        <w:t>Control: The text files used to control the light and train states can be found here.</w:t>
      </w:r>
    </w:p>
    <w:p w14:paraId="59EAAA9A" w14:textId="02658D49" w:rsidR="4598F51C" w:rsidRDefault="4598F51C" w:rsidP="00B6561F">
      <w:pPr>
        <w:pStyle w:val="ListParagraph"/>
        <w:numPr>
          <w:ilvl w:val="2"/>
          <w:numId w:val="40"/>
        </w:numPr>
        <w:spacing w:line="257" w:lineRule="auto"/>
        <w:rPr>
          <w:rFonts w:ascii="Aptos" w:eastAsia="Aptos" w:hAnsi="Aptos" w:cs="Aptos"/>
        </w:rPr>
      </w:pPr>
      <w:r w:rsidRPr="20B7C60A">
        <w:rPr>
          <w:rFonts w:ascii="Aptos" w:eastAsia="Aptos" w:hAnsi="Aptos" w:cs="Aptos"/>
          <w:sz w:val="22"/>
          <w:szCs w:val="22"/>
        </w:rPr>
        <w:t>Example_package: exactly what it says, for building new packages in the future, might be better to reference an existing package at this point.</w:t>
      </w:r>
    </w:p>
    <w:p w14:paraId="39B9B091" w14:textId="74278ADB" w:rsidR="4598F51C" w:rsidRDefault="4598F51C" w:rsidP="00B6561F">
      <w:pPr>
        <w:pStyle w:val="ListParagraph"/>
        <w:numPr>
          <w:ilvl w:val="2"/>
          <w:numId w:val="40"/>
        </w:numPr>
        <w:spacing w:line="257" w:lineRule="auto"/>
        <w:rPr>
          <w:rFonts w:ascii="Aptos" w:eastAsia="Aptos" w:hAnsi="Aptos" w:cs="Aptos"/>
        </w:rPr>
      </w:pPr>
      <w:r w:rsidRPr="20B7C60A">
        <w:rPr>
          <w:rFonts w:ascii="Aptos" w:eastAsia="Aptos" w:hAnsi="Aptos" w:cs="Aptos"/>
          <w:sz w:val="22"/>
          <w:szCs w:val="22"/>
        </w:rPr>
        <w:t>Install: empty until deployed, only for advanced users, direct edits not recommended</w:t>
      </w:r>
    </w:p>
    <w:p w14:paraId="36415D55" w14:textId="3A530C2E" w:rsidR="4598F51C" w:rsidRDefault="4598F51C" w:rsidP="00B6561F">
      <w:pPr>
        <w:pStyle w:val="ListParagraph"/>
        <w:numPr>
          <w:ilvl w:val="2"/>
          <w:numId w:val="40"/>
        </w:numPr>
        <w:spacing w:line="257" w:lineRule="auto"/>
        <w:rPr>
          <w:rFonts w:ascii="Aptos" w:eastAsia="Aptos" w:hAnsi="Aptos" w:cs="Aptos"/>
        </w:rPr>
      </w:pPr>
      <w:r w:rsidRPr="20B7C60A">
        <w:rPr>
          <w:rFonts w:ascii="Aptos" w:eastAsia="Aptos" w:hAnsi="Aptos" w:cs="Aptos"/>
          <w:sz w:val="22"/>
          <w:szCs w:val="22"/>
        </w:rPr>
        <w:t>Log: log files</w:t>
      </w:r>
    </w:p>
    <w:p w14:paraId="23D73115" w14:textId="1BE41E20" w:rsidR="4598F51C" w:rsidRDefault="4598F51C" w:rsidP="00B6561F">
      <w:pPr>
        <w:pStyle w:val="ListParagraph"/>
        <w:numPr>
          <w:ilvl w:val="2"/>
          <w:numId w:val="40"/>
        </w:numPr>
        <w:spacing w:line="257" w:lineRule="auto"/>
        <w:rPr>
          <w:rFonts w:ascii="Aptos" w:eastAsia="Aptos" w:hAnsi="Aptos" w:cs="Aptos"/>
        </w:rPr>
      </w:pPr>
      <w:r w:rsidRPr="20B7C60A">
        <w:rPr>
          <w:rFonts w:ascii="Aptos" w:eastAsia="Aptos" w:hAnsi="Aptos" w:cs="Aptos"/>
          <w:sz w:val="22"/>
          <w:szCs w:val="22"/>
        </w:rPr>
        <w:t xml:space="preserve">Src: source code. The python files and most reference files can be found here. Packages overview document lists the included packages and their file dependencies. </w:t>
      </w:r>
    </w:p>
    <w:p w14:paraId="7DEB986F" w14:textId="2E4B777E" w:rsidR="4598F51C" w:rsidRDefault="4598F51C" w:rsidP="00B6561F">
      <w:pPr>
        <w:pStyle w:val="ListParagraph"/>
        <w:numPr>
          <w:ilvl w:val="2"/>
          <w:numId w:val="40"/>
        </w:numPr>
        <w:spacing w:line="257" w:lineRule="auto"/>
        <w:rPr>
          <w:rFonts w:ascii="Aptos" w:eastAsia="Aptos" w:hAnsi="Aptos" w:cs="Aptos"/>
        </w:rPr>
      </w:pPr>
      <w:r w:rsidRPr="20B7C60A">
        <w:rPr>
          <w:rFonts w:ascii="Aptos" w:eastAsia="Aptos" w:hAnsi="Aptos" w:cs="Aptos"/>
          <w:sz w:val="22"/>
          <w:szCs w:val="22"/>
        </w:rPr>
        <w:lastRenderedPageBreak/>
        <w:t>Worlds: contains the world mesh files, and the textual control files. For full details see packages overview document. For each world, here are the main files:</w:t>
      </w:r>
    </w:p>
    <w:p w14:paraId="64111CAA" w14:textId="7D4EDF8E" w:rsidR="4598F51C" w:rsidRDefault="4598F51C" w:rsidP="00B6561F">
      <w:pPr>
        <w:pStyle w:val="ListParagraph"/>
        <w:numPr>
          <w:ilvl w:val="3"/>
          <w:numId w:val="40"/>
        </w:numPr>
        <w:spacing w:line="257" w:lineRule="auto"/>
        <w:rPr>
          <w:rFonts w:ascii="Aptos" w:eastAsia="Aptos" w:hAnsi="Aptos" w:cs="Aptos"/>
        </w:rPr>
      </w:pPr>
      <w:r w:rsidRPr="20B7C60A">
        <w:rPr>
          <w:rFonts w:ascii="Aptos" w:eastAsia="Aptos" w:hAnsi="Aptos" w:cs="Aptos"/>
          <w:sz w:val="22"/>
          <w:szCs w:val="22"/>
        </w:rPr>
        <w:t>World.dae  The actual world mesh file. New ones can be created by generating a 3d model in CAD of choice, exporting as a .obj file with meter scaling, then using blender to convert from .obj to .dae.</w:t>
      </w:r>
    </w:p>
    <w:p w14:paraId="3908FB71" w14:textId="051561FD" w:rsidR="4598F51C" w:rsidRDefault="4598F51C" w:rsidP="00B6561F">
      <w:pPr>
        <w:pStyle w:val="ListParagraph"/>
        <w:numPr>
          <w:ilvl w:val="3"/>
          <w:numId w:val="40"/>
        </w:numPr>
        <w:spacing w:line="257" w:lineRule="auto"/>
        <w:rPr>
          <w:rFonts w:ascii="Aptos" w:eastAsia="Aptos" w:hAnsi="Aptos" w:cs="Aptos"/>
        </w:rPr>
      </w:pPr>
      <w:r w:rsidRPr="20B7C60A">
        <w:rPr>
          <w:rFonts w:ascii="Aptos" w:eastAsia="Aptos" w:hAnsi="Aptos" w:cs="Aptos"/>
          <w:sz w:val="22"/>
          <w:szCs w:val="22"/>
        </w:rPr>
        <w:t xml:space="preserve">World.txt  Contains the pose and color data for the world mesh. </w:t>
      </w:r>
    </w:p>
    <w:p w14:paraId="60E9F047" w14:textId="3B108583" w:rsidR="4598F51C" w:rsidRDefault="4598F51C" w:rsidP="00B6561F">
      <w:pPr>
        <w:pStyle w:val="ListParagraph"/>
        <w:numPr>
          <w:ilvl w:val="3"/>
          <w:numId w:val="40"/>
        </w:numPr>
        <w:spacing w:line="257" w:lineRule="auto"/>
        <w:rPr>
          <w:rFonts w:ascii="Aptos" w:eastAsia="Aptos" w:hAnsi="Aptos" w:cs="Aptos"/>
        </w:rPr>
      </w:pPr>
      <w:r w:rsidRPr="20B7C60A">
        <w:rPr>
          <w:rFonts w:ascii="Aptos" w:eastAsia="Aptos" w:hAnsi="Aptos" w:cs="Aptos"/>
          <w:sz w:val="22"/>
          <w:szCs w:val="22"/>
        </w:rPr>
        <w:t>World_markers.txt the reference file used to place a virtual element, at a specific location.</w:t>
      </w:r>
    </w:p>
    <w:p w14:paraId="7E0C3F35" w14:textId="3EED3B9C" w:rsidR="4598F51C" w:rsidRDefault="4598F51C" w:rsidP="00B6561F">
      <w:pPr>
        <w:pStyle w:val="ListParagraph"/>
        <w:numPr>
          <w:ilvl w:val="3"/>
          <w:numId w:val="40"/>
        </w:numPr>
        <w:spacing w:line="257" w:lineRule="auto"/>
        <w:rPr>
          <w:rFonts w:ascii="Aptos" w:eastAsia="Aptos" w:hAnsi="Aptos" w:cs="Aptos"/>
        </w:rPr>
      </w:pPr>
      <w:r w:rsidRPr="20B7C60A">
        <w:rPr>
          <w:rFonts w:ascii="Aptos" w:eastAsia="Aptos" w:hAnsi="Aptos" w:cs="Aptos"/>
          <w:sz w:val="22"/>
          <w:szCs w:val="22"/>
        </w:rPr>
        <w:t>World_markers_loc.txt  the coordinate position, angle, and zone for locations in the virtual space.</w:t>
      </w:r>
    </w:p>
    <w:p w14:paraId="56A2E202" w14:textId="68ADDFB0" w:rsidR="4598F51C" w:rsidRDefault="4598F51C" w:rsidP="00802283">
      <w:pPr>
        <w:pStyle w:val="ListParagraph"/>
        <w:numPr>
          <w:ilvl w:val="3"/>
          <w:numId w:val="40"/>
        </w:numPr>
        <w:spacing w:line="257" w:lineRule="auto"/>
        <w:rPr>
          <w:rFonts w:ascii="Aptos" w:eastAsia="Aptos" w:hAnsi="Aptos" w:cs="Aptos"/>
        </w:rPr>
      </w:pPr>
      <w:r w:rsidRPr="20B7C60A">
        <w:rPr>
          <w:rFonts w:ascii="Aptos" w:eastAsia="Aptos" w:hAnsi="Aptos" w:cs="Aptos"/>
          <w:sz w:val="22"/>
          <w:szCs w:val="22"/>
        </w:rPr>
        <w:t>Markers: this folder contains a pose file for each individual marker used in the system.</w:t>
      </w:r>
    </w:p>
    <w:p w14:paraId="2D90C6D6" w14:textId="2258C6D6" w:rsidR="4598F51C" w:rsidRDefault="4598F51C" w:rsidP="00B6561F">
      <w:pPr>
        <w:pStyle w:val="ListParagraph"/>
        <w:numPr>
          <w:ilvl w:val="1"/>
          <w:numId w:val="40"/>
        </w:numPr>
        <w:spacing w:line="257" w:lineRule="auto"/>
        <w:rPr>
          <w:rFonts w:ascii="Aptos" w:eastAsia="Aptos" w:hAnsi="Aptos" w:cs="Aptos"/>
        </w:rPr>
      </w:pPr>
      <w:r w:rsidRPr="20B7C60A">
        <w:rPr>
          <w:rFonts w:ascii="Aptos" w:eastAsia="Aptos" w:hAnsi="Aptos" w:cs="Aptos"/>
          <w:sz w:val="22"/>
          <w:szCs w:val="22"/>
        </w:rPr>
        <w:t>Linux Commands: Some basic Linux script files to simplify deploying the environment.</w:t>
      </w:r>
    </w:p>
    <w:p w14:paraId="2E8154EC" w14:textId="18DD28BD" w:rsidR="4598F51C" w:rsidRDefault="4598F51C" w:rsidP="00B6561F">
      <w:pPr>
        <w:pStyle w:val="ListParagraph"/>
        <w:numPr>
          <w:ilvl w:val="1"/>
          <w:numId w:val="40"/>
        </w:numPr>
        <w:spacing w:line="257" w:lineRule="auto"/>
        <w:rPr>
          <w:rFonts w:ascii="Aptos" w:eastAsia="Aptos" w:hAnsi="Aptos" w:cs="Aptos"/>
        </w:rPr>
      </w:pPr>
      <w:r w:rsidRPr="20B7C60A">
        <w:rPr>
          <w:rFonts w:ascii="Aptos" w:eastAsia="Aptos" w:hAnsi="Aptos" w:cs="Aptos"/>
          <w:sz w:val="22"/>
          <w:szCs w:val="22"/>
        </w:rPr>
        <w:t>Other Code: Python files not attached to ROS, such as HSV decoders, and Object detection files.</w:t>
      </w:r>
    </w:p>
    <w:p w14:paraId="343C316D" w14:textId="556603B0" w:rsidR="4598F51C" w:rsidRDefault="4598F51C" w:rsidP="00B6561F">
      <w:pPr>
        <w:pStyle w:val="ListParagraph"/>
        <w:numPr>
          <w:ilvl w:val="1"/>
          <w:numId w:val="40"/>
        </w:numPr>
        <w:spacing w:line="257" w:lineRule="auto"/>
        <w:rPr>
          <w:rFonts w:ascii="Aptos" w:eastAsia="Aptos" w:hAnsi="Aptos" w:cs="Aptos"/>
        </w:rPr>
      </w:pPr>
      <w:r w:rsidRPr="20B7C60A">
        <w:rPr>
          <w:rFonts w:ascii="Aptos" w:eastAsia="Aptos" w:hAnsi="Aptos" w:cs="Aptos"/>
          <w:sz w:val="22"/>
          <w:szCs w:val="22"/>
        </w:rPr>
        <w:t>Setup Files: Text files for initial configuring of the Raspberry Pi.</w:t>
      </w:r>
    </w:p>
    <w:p w14:paraId="19784D64" w14:textId="77FD8A9E" w:rsidR="4598F51C" w:rsidRDefault="4598F51C" w:rsidP="00B6561F">
      <w:pPr>
        <w:pStyle w:val="ListParagraph"/>
        <w:numPr>
          <w:ilvl w:val="1"/>
          <w:numId w:val="40"/>
        </w:numPr>
        <w:spacing w:line="257" w:lineRule="auto"/>
        <w:rPr>
          <w:rFonts w:ascii="Aptos" w:eastAsia="Aptos" w:hAnsi="Aptos" w:cs="Aptos"/>
        </w:rPr>
      </w:pPr>
      <w:r w:rsidRPr="20B7C60A">
        <w:rPr>
          <w:rFonts w:ascii="Aptos" w:eastAsia="Aptos" w:hAnsi="Aptos" w:cs="Aptos"/>
          <w:sz w:val="22"/>
          <w:szCs w:val="22"/>
        </w:rPr>
        <w:t>Dockerfiles (not in a subfolder)</w:t>
      </w:r>
    </w:p>
    <w:p w14:paraId="3F4B683C" w14:textId="0D057525" w:rsidR="4598F51C" w:rsidRDefault="4598F51C" w:rsidP="00B6561F">
      <w:pPr>
        <w:pStyle w:val="ListParagraph"/>
        <w:numPr>
          <w:ilvl w:val="2"/>
          <w:numId w:val="40"/>
        </w:numPr>
        <w:spacing w:line="257" w:lineRule="auto"/>
        <w:rPr>
          <w:rFonts w:ascii="Aptos" w:eastAsia="Aptos" w:hAnsi="Aptos" w:cs="Aptos"/>
        </w:rPr>
      </w:pPr>
      <w:r w:rsidRPr="20B7C60A">
        <w:rPr>
          <w:rFonts w:ascii="Aptos" w:eastAsia="Aptos" w:hAnsi="Aptos" w:cs="Aptos"/>
          <w:sz w:val="22"/>
          <w:szCs w:val="22"/>
        </w:rPr>
        <w:t>Dockerfile-r2-base: The base image provided with the R2 car. Here for reference.</w:t>
      </w:r>
    </w:p>
    <w:p w14:paraId="0C479DB8" w14:textId="637CC21D" w:rsidR="4598F51C" w:rsidRDefault="4598F51C" w:rsidP="00B6561F">
      <w:pPr>
        <w:pStyle w:val="ListParagraph"/>
        <w:numPr>
          <w:ilvl w:val="2"/>
          <w:numId w:val="40"/>
        </w:numPr>
        <w:spacing w:line="257" w:lineRule="auto"/>
        <w:rPr>
          <w:rFonts w:ascii="Aptos" w:eastAsia="Aptos" w:hAnsi="Aptos" w:cs="Aptos"/>
        </w:rPr>
      </w:pPr>
      <w:r w:rsidRPr="20B7C60A">
        <w:rPr>
          <w:rFonts w:ascii="Aptos" w:eastAsia="Aptos" w:hAnsi="Aptos" w:cs="Aptos"/>
          <w:sz w:val="22"/>
          <w:szCs w:val="22"/>
        </w:rPr>
        <w:t>Dockerfile-viz-r2-humble: Deploys the track visualizer environment on the R2 car. Pairs with the viz_bringup shell script in Linux commands.</w:t>
      </w:r>
    </w:p>
    <w:p w14:paraId="2268102A" w14:textId="03D13FF8" w:rsidR="20B7C60A" w:rsidRPr="00802283" w:rsidRDefault="4598F51C" w:rsidP="00802283">
      <w:pPr>
        <w:pStyle w:val="ListParagraph"/>
        <w:numPr>
          <w:ilvl w:val="2"/>
          <w:numId w:val="40"/>
        </w:numPr>
        <w:spacing w:line="257" w:lineRule="auto"/>
        <w:rPr>
          <w:rFonts w:ascii="Aptos" w:eastAsia="Aptos" w:hAnsi="Aptos" w:cs="Aptos"/>
        </w:rPr>
      </w:pPr>
      <w:r w:rsidRPr="20B7C60A">
        <w:rPr>
          <w:rFonts w:ascii="Aptos" w:eastAsia="Aptos" w:hAnsi="Aptos" w:cs="Aptos"/>
          <w:sz w:val="22"/>
          <w:szCs w:val="22"/>
        </w:rPr>
        <w:t>Dockerfile-Viz-Humble: For deployment of the visualizer environment. Currently works with Linux, Networking with windows not yet functional, but otherwise can be run on windows as well.</w:t>
      </w:r>
    </w:p>
    <w:p w14:paraId="2C14362A" w14:textId="77777777" w:rsidR="00AD4AC1" w:rsidRDefault="00AD4AC1" w:rsidP="00AD4AC1">
      <w:pPr>
        <w:pStyle w:val="BodyText"/>
        <w:spacing w:after="0"/>
      </w:pPr>
    </w:p>
    <w:p w14:paraId="22E18555" w14:textId="77777777" w:rsidR="00AD4AC1" w:rsidRDefault="00AD4AC1">
      <w:r>
        <w:br w:type="page"/>
      </w:r>
    </w:p>
    <w:p w14:paraId="0304E364" w14:textId="4A94344E" w:rsidR="00456006" w:rsidRDefault="00456006" w:rsidP="00456006">
      <w:pPr>
        <w:pStyle w:val="Heading1"/>
        <w:rPr>
          <w:rFonts w:eastAsia="Times New Roman"/>
        </w:rPr>
      </w:pPr>
      <w:bookmarkStart w:id="55" w:name="_Toc165129225"/>
      <w:r>
        <w:rPr>
          <w:rFonts w:eastAsia="Times New Roman"/>
        </w:rPr>
        <w:lastRenderedPageBreak/>
        <w:t>Design Files</w:t>
      </w:r>
      <w:bookmarkEnd w:id="55"/>
    </w:p>
    <w:p w14:paraId="61D2B9C1" w14:textId="2FC045F4" w:rsidR="00181083" w:rsidRPr="00181083" w:rsidRDefault="00403DF8" w:rsidP="00403DF8">
      <w:pPr>
        <w:pStyle w:val="Caption"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72FE8">
        <w:rPr>
          <w:noProof/>
        </w:rPr>
        <w:t>6</w:t>
      </w:r>
      <w:r>
        <w:fldChar w:fldCharType="end"/>
      </w:r>
      <w:r>
        <w:t xml:space="preserve"> - Design Files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3029"/>
        <w:gridCol w:w="2835"/>
        <w:gridCol w:w="3581"/>
      </w:tblGrid>
      <w:tr w:rsidR="00F24C41" w:rsidRPr="00181083" w14:paraId="54A24068" w14:textId="77777777" w:rsidTr="00403DF8">
        <w:tc>
          <w:tcPr>
            <w:tcW w:w="3029" w:type="dxa"/>
          </w:tcPr>
          <w:p w14:paraId="72BEB3F3" w14:textId="5EA50582" w:rsidR="00181083" w:rsidRPr="00181083" w:rsidRDefault="00181083" w:rsidP="00181083">
            <w:pPr>
              <w:pStyle w:val="BodyText"/>
              <w:rPr>
                <w:b/>
              </w:rPr>
            </w:pPr>
            <w:r w:rsidRPr="00181083">
              <w:rPr>
                <w:b/>
              </w:rPr>
              <w:t>Location</w:t>
            </w:r>
          </w:p>
        </w:tc>
        <w:tc>
          <w:tcPr>
            <w:tcW w:w="2825" w:type="dxa"/>
          </w:tcPr>
          <w:p w14:paraId="190A6724" w14:textId="3023C991" w:rsidR="00181083" w:rsidRPr="00181083" w:rsidRDefault="00181083" w:rsidP="00181083">
            <w:pPr>
              <w:pStyle w:val="BodyText"/>
              <w:rPr>
                <w:b/>
              </w:rPr>
            </w:pPr>
            <w:r w:rsidRPr="00181083">
              <w:rPr>
                <w:b/>
              </w:rPr>
              <w:t>File Name</w:t>
            </w:r>
          </w:p>
        </w:tc>
        <w:tc>
          <w:tcPr>
            <w:tcW w:w="3591" w:type="dxa"/>
          </w:tcPr>
          <w:p w14:paraId="3F239F47" w14:textId="6C7818E1" w:rsidR="00181083" w:rsidRPr="00181083" w:rsidRDefault="00181083" w:rsidP="00181083">
            <w:pPr>
              <w:pStyle w:val="BodyText"/>
              <w:rPr>
                <w:b/>
              </w:rPr>
            </w:pPr>
            <w:r w:rsidRPr="00181083">
              <w:rPr>
                <w:b/>
              </w:rPr>
              <w:t>Description</w:t>
            </w:r>
          </w:p>
        </w:tc>
      </w:tr>
      <w:tr w:rsidR="00F24C41" w14:paraId="022F7A98" w14:textId="77777777" w:rsidTr="00403DF8">
        <w:tc>
          <w:tcPr>
            <w:tcW w:w="3029" w:type="dxa"/>
          </w:tcPr>
          <w:p w14:paraId="6F8DB8E9" w14:textId="772B2810" w:rsidR="00181083" w:rsidRDefault="00181083" w:rsidP="00E174D6">
            <w:pPr>
              <w:pStyle w:val="BodyText"/>
            </w:pPr>
            <w:r>
              <w:t>EduSourced/Files/</w:t>
            </w:r>
            <w:r w:rsidR="00BA576A">
              <w:t>3D Models</w:t>
            </w:r>
          </w:p>
        </w:tc>
        <w:tc>
          <w:tcPr>
            <w:tcW w:w="2825" w:type="dxa"/>
          </w:tcPr>
          <w:p w14:paraId="2AFBA866" w14:textId="1406FD8D" w:rsidR="00181083" w:rsidRDefault="00EE49CE" w:rsidP="00181083">
            <w:pPr>
              <w:pStyle w:val="BodyText"/>
            </w:pPr>
            <w:r>
              <w:t>Al</w:t>
            </w:r>
            <w:r w:rsidR="00F52692">
              <w:t>lTrackModels</w:t>
            </w:r>
            <w:r w:rsidR="00181083">
              <w:t>.zip</w:t>
            </w:r>
          </w:p>
        </w:tc>
        <w:tc>
          <w:tcPr>
            <w:tcW w:w="3591" w:type="dxa"/>
          </w:tcPr>
          <w:p w14:paraId="13781E4F" w14:textId="01BD176A" w:rsidR="00181083" w:rsidRDefault="00181083" w:rsidP="00181083">
            <w:pPr>
              <w:pStyle w:val="BodyText"/>
            </w:pPr>
            <w:r>
              <w:t xml:space="preserve">All solid models for the </w:t>
            </w:r>
            <w:r w:rsidR="00E42964">
              <w:t xml:space="preserve">different track layouts for the </w:t>
            </w:r>
            <w:r>
              <w:t>project</w:t>
            </w:r>
          </w:p>
        </w:tc>
      </w:tr>
      <w:tr w:rsidR="00F24C41" w14:paraId="17AB5E02" w14:textId="77777777" w:rsidTr="00403DF8">
        <w:tc>
          <w:tcPr>
            <w:tcW w:w="3029" w:type="dxa"/>
          </w:tcPr>
          <w:p w14:paraId="082518F6" w14:textId="00559B31" w:rsidR="00DF190B" w:rsidRDefault="00DF190B" w:rsidP="00E174D6">
            <w:pPr>
              <w:pStyle w:val="BodyText"/>
            </w:pPr>
            <w:r>
              <w:t>EduSourced/Files/Design Files</w:t>
            </w:r>
          </w:p>
        </w:tc>
        <w:tc>
          <w:tcPr>
            <w:tcW w:w="2825" w:type="dxa"/>
          </w:tcPr>
          <w:p w14:paraId="123B5163" w14:textId="2CE310D9" w:rsidR="00DF190B" w:rsidRDefault="00EE49CE" w:rsidP="00181083">
            <w:pPr>
              <w:pStyle w:val="BodyText"/>
            </w:pPr>
            <w:r>
              <w:t>AllTrackSectionModels</w:t>
            </w:r>
            <w:r w:rsidR="00DF190B">
              <w:t>.zip</w:t>
            </w:r>
          </w:p>
        </w:tc>
        <w:tc>
          <w:tcPr>
            <w:tcW w:w="3591" w:type="dxa"/>
          </w:tcPr>
          <w:p w14:paraId="08AE0967" w14:textId="3199A11D" w:rsidR="00DF190B" w:rsidRDefault="00DF190B" w:rsidP="00181083">
            <w:pPr>
              <w:pStyle w:val="BodyText"/>
            </w:pPr>
            <w:r>
              <w:t xml:space="preserve">All </w:t>
            </w:r>
            <w:r w:rsidR="00E42964">
              <w:t>solid models for the track sections in the project</w:t>
            </w:r>
          </w:p>
        </w:tc>
      </w:tr>
      <w:tr w:rsidR="00F24C41" w14:paraId="701B46E4" w14:textId="77777777" w:rsidTr="00403DF8">
        <w:tc>
          <w:tcPr>
            <w:tcW w:w="3029" w:type="dxa"/>
          </w:tcPr>
          <w:p w14:paraId="727ECE0A" w14:textId="2E86BB78" w:rsidR="00181083" w:rsidRDefault="00181083" w:rsidP="00DF190B">
            <w:pPr>
              <w:pStyle w:val="BodyText"/>
            </w:pPr>
            <w:r>
              <w:t>EduSourced/Files/Design</w:t>
            </w:r>
            <w:r w:rsidR="00DF190B">
              <w:t xml:space="preserve"> Files</w:t>
            </w:r>
          </w:p>
        </w:tc>
        <w:tc>
          <w:tcPr>
            <w:tcW w:w="2825" w:type="dxa"/>
          </w:tcPr>
          <w:p w14:paraId="05B35804" w14:textId="15955F98" w:rsidR="00181083" w:rsidRDefault="00EE49CE" w:rsidP="00181083">
            <w:pPr>
              <w:pStyle w:val="BodyText"/>
            </w:pPr>
            <w:r>
              <w:t>AllOtherModels.zip</w:t>
            </w:r>
          </w:p>
        </w:tc>
        <w:tc>
          <w:tcPr>
            <w:tcW w:w="3591" w:type="dxa"/>
          </w:tcPr>
          <w:p w14:paraId="4C4437BE" w14:textId="52CBB6BE" w:rsidR="00181083" w:rsidRDefault="00E42964" w:rsidP="00DF190B">
            <w:pPr>
              <w:pStyle w:val="BodyText"/>
            </w:pPr>
            <w:r>
              <w:t>All other solid models included in the track</w:t>
            </w:r>
            <w:r w:rsidR="00576607">
              <w:t>, including interactive elements and cases.</w:t>
            </w:r>
            <w:r>
              <w:t xml:space="preserve"> </w:t>
            </w:r>
          </w:p>
        </w:tc>
      </w:tr>
      <w:tr w:rsidR="00576607" w14:paraId="6D1DA816" w14:textId="77777777" w:rsidTr="00403DF8">
        <w:tc>
          <w:tcPr>
            <w:tcW w:w="3029" w:type="dxa"/>
          </w:tcPr>
          <w:p w14:paraId="29FD00B1" w14:textId="1EF58706" w:rsidR="00576607" w:rsidRDefault="00576607" w:rsidP="00DF190B">
            <w:pPr>
              <w:pStyle w:val="BodyText"/>
            </w:pPr>
            <w:r>
              <w:t>EduSourced/Files/Design Files</w:t>
            </w:r>
          </w:p>
        </w:tc>
        <w:tc>
          <w:tcPr>
            <w:tcW w:w="2825" w:type="dxa"/>
          </w:tcPr>
          <w:p w14:paraId="6A105619" w14:textId="4BBFC7B2" w:rsidR="00576607" w:rsidRDefault="00576607" w:rsidP="00181083">
            <w:pPr>
              <w:pStyle w:val="BodyText"/>
            </w:pPr>
            <w:r>
              <w:t>Drawings.zip</w:t>
            </w:r>
          </w:p>
        </w:tc>
        <w:tc>
          <w:tcPr>
            <w:tcW w:w="3591" w:type="dxa"/>
          </w:tcPr>
          <w:p w14:paraId="0FC3FF16" w14:textId="7670C453" w:rsidR="00576607" w:rsidRDefault="00576607" w:rsidP="00DF190B">
            <w:pPr>
              <w:pStyle w:val="BodyText"/>
            </w:pPr>
            <w:r>
              <w:t xml:space="preserve">All </w:t>
            </w:r>
            <w:r w:rsidR="00CB2C26">
              <w:t xml:space="preserve">drawing </w:t>
            </w:r>
            <w:r w:rsidR="00D208DE">
              <w:t xml:space="preserve">files </w:t>
            </w:r>
            <w:r w:rsidR="00F14A2E">
              <w:t>for custom parts and system level overview.</w:t>
            </w:r>
          </w:p>
        </w:tc>
      </w:tr>
      <w:tr w:rsidR="00F24C41" w14:paraId="605D6625" w14:textId="77777777" w:rsidTr="00403DF8">
        <w:tc>
          <w:tcPr>
            <w:tcW w:w="3029" w:type="dxa"/>
          </w:tcPr>
          <w:p w14:paraId="157A36D9" w14:textId="2FCBB54C" w:rsidR="00B67598" w:rsidRDefault="00B67598" w:rsidP="00DF190B">
            <w:pPr>
              <w:pStyle w:val="BodyText"/>
            </w:pPr>
            <w:r>
              <w:t>EduSourced/Files/BOM</w:t>
            </w:r>
          </w:p>
        </w:tc>
        <w:tc>
          <w:tcPr>
            <w:tcW w:w="2825" w:type="dxa"/>
          </w:tcPr>
          <w:p w14:paraId="0C96EED0" w14:textId="1911E168" w:rsidR="00B67598" w:rsidRDefault="008A719C" w:rsidP="00181083">
            <w:pPr>
              <w:pStyle w:val="BodyText"/>
            </w:pPr>
            <w:r>
              <w:t>Interactive_Element_ Receiver_PCB_</w:t>
            </w:r>
            <w:r w:rsidR="00CB4C53">
              <w:t>BOM.xls</w:t>
            </w:r>
            <w:r w:rsidR="00BB1D1D">
              <w:t>x</w:t>
            </w:r>
          </w:p>
        </w:tc>
        <w:tc>
          <w:tcPr>
            <w:tcW w:w="3591" w:type="dxa"/>
          </w:tcPr>
          <w:p w14:paraId="15545C16" w14:textId="62B68129" w:rsidR="00B67598" w:rsidRDefault="002B02A4" w:rsidP="00DF190B">
            <w:pPr>
              <w:pStyle w:val="BodyText"/>
            </w:pPr>
            <w:r>
              <w:t xml:space="preserve">BOM for </w:t>
            </w:r>
            <w:r w:rsidR="00E61586">
              <w:t>the Interactive Element Receiver PCB</w:t>
            </w:r>
          </w:p>
        </w:tc>
      </w:tr>
      <w:tr w:rsidR="00E61586" w14:paraId="0844B6C5" w14:textId="77777777" w:rsidTr="00403DF8">
        <w:tc>
          <w:tcPr>
            <w:tcW w:w="3029" w:type="dxa"/>
          </w:tcPr>
          <w:p w14:paraId="3C8D3758" w14:textId="38D98CE7" w:rsidR="00E61586" w:rsidRDefault="00E61586" w:rsidP="00DF190B">
            <w:pPr>
              <w:pStyle w:val="BodyText"/>
            </w:pPr>
            <w:r>
              <w:t>EduSourced/Files/BOM</w:t>
            </w:r>
          </w:p>
        </w:tc>
        <w:tc>
          <w:tcPr>
            <w:tcW w:w="2825" w:type="dxa"/>
          </w:tcPr>
          <w:p w14:paraId="1090EEA2" w14:textId="0C544CC5" w:rsidR="00E61586" w:rsidRDefault="005A571D" w:rsidP="00181083">
            <w:pPr>
              <w:pStyle w:val="BodyText"/>
            </w:pPr>
            <w:r>
              <w:t>Railroad_Crossing_</w:t>
            </w:r>
            <w:r w:rsidR="00BB1D1D">
              <w:t xml:space="preserve"> </w:t>
            </w:r>
            <w:r>
              <w:t>PCB_BOM.</w:t>
            </w:r>
            <w:r w:rsidR="00BB1D1D">
              <w:t>xlsx</w:t>
            </w:r>
          </w:p>
        </w:tc>
        <w:tc>
          <w:tcPr>
            <w:tcW w:w="3591" w:type="dxa"/>
          </w:tcPr>
          <w:p w14:paraId="231F7127" w14:textId="6203FD59" w:rsidR="00E61586" w:rsidRDefault="00BB1D1D" w:rsidP="00DF190B">
            <w:pPr>
              <w:pStyle w:val="BodyText"/>
            </w:pPr>
            <w:r>
              <w:t>BOM for the Railroad Crossing PCB</w:t>
            </w:r>
          </w:p>
        </w:tc>
      </w:tr>
      <w:tr w:rsidR="00E61586" w14:paraId="50C92907" w14:textId="77777777" w:rsidTr="00403DF8">
        <w:tc>
          <w:tcPr>
            <w:tcW w:w="3029" w:type="dxa"/>
          </w:tcPr>
          <w:p w14:paraId="417182BE" w14:textId="4D226A3D" w:rsidR="00E61586" w:rsidRDefault="00E61586" w:rsidP="00DF190B">
            <w:pPr>
              <w:pStyle w:val="BodyText"/>
            </w:pPr>
            <w:r>
              <w:t>EduSourced/Files/BOM</w:t>
            </w:r>
          </w:p>
        </w:tc>
        <w:tc>
          <w:tcPr>
            <w:tcW w:w="2825" w:type="dxa"/>
          </w:tcPr>
          <w:p w14:paraId="3AB18226" w14:textId="42C7DE2D" w:rsidR="00E61586" w:rsidRDefault="008D50C4" w:rsidP="00181083">
            <w:pPr>
              <w:pStyle w:val="BodyText"/>
            </w:pPr>
            <w:r>
              <w:t>StopLight_PCB_BOM.xlsx</w:t>
            </w:r>
          </w:p>
        </w:tc>
        <w:tc>
          <w:tcPr>
            <w:tcW w:w="3591" w:type="dxa"/>
          </w:tcPr>
          <w:p w14:paraId="46DABE73" w14:textId="06023D72" w:rsidR="00E61586" w:rsidRDefault="008D50C4" w:rsidP="00DF190B">
            <w:pPr>
              <w:pStyle w:val="BodyText"/>
            </w:pPr>
            <w:r>
              <w:t>BOM for the Stop Light PCB</w:t>
            </w:r>
          </w:p>
        </w:tc>
      </w:tr>
      <w:tr w:rsidR="00E61586" w14:paraId="24A458B7" w14:textId="77777777" w:rsidTr="00403DF8">
        <w:tc>
          <w:tcPr>
            <w:tcW w:w="3029" w:type="dxa"/>
          </w:tcPr>
          <w:p w14:paraId="33D703BE" w14:textId="7DA847A3" w:rsidR="00E61586" w:rsidRDefault="00E61586" w:rsidP="00DF190B">
            <w:pPr>
              <w:pStyle w:val="BodyText"/>
            </w:pPr>
            <w:r>
              <w:t>EduSourced/Files/BOM</w:t>
            </w:r>
          </w:p>
        </w:tc>
        <w:tc>
          <w:tcPr>
            <w:tcW w:w="2825" w:type="dxa"/>
          </w:tcPr>
          <w:p w14:paraId="5AB75688" w14:textId="164D443F" w:rsidR="00E61586" w:rsidRDefault="008D50C4" w:rsidP="00181083">
            <w:pPr>
              <w:pStyle w:val="BodyText"/>
            </w:pPr>
            <w:r>
              <w:t>Wiring_Diagram_BOM.xlsx</w:t>
            </w:r>
          </w:p>
        </w:tc>
        <w:tc>
          <w:tcPr>
            <w:tcW w:w="3591" w:type="dxa"/>
          </w:tcPr>
          <w:p w14:paraId="467F81D3" w14:textId="74532745" w:rsidR="00E61586" w:rsidRDefault="008D50C4" w:rsidP="00DF190B">
            <w:pPr>
              <w:pStyle w:val="BodyText"/>
            </w:pPr>
            <w:r>
              <w:t xml:space="preserve">BOM for the </w:t>
            </w:r>
            <w:r w:rsidR="0091503B">
              <w:t>Wiring Diagram</w:t>
            </w:r>
          </w:p>
        </w:tc>
      </w:tr>
      <w:tr w:rsidR="00F24C41" w14:paraId="3A817C3B" w14:textId="77777777" w:rsidTr="00403DF8">
        <w:tc>
          <w:tcPr>
            <w:tcW w:w="3029" w:type="dxa"/>
          </w:tcPr>
          <w:p w14:paraId="720E8E5C" w14:textId="1B9CE03A" w:rsidR="00CB4C53" w:rsidRDefault="00CB4C53" w:rsidP="00DF190B">
            <w:pPr>
              <w:pStyle w:val="BodyText"/>
            </w:pPr>
            <w:r>
              <w:t>EduSourced/Files/BOM</w:t>
            </w:r>
          </w:p>
        </w:tc>
        <w:tc>
          <w:tcPr>
            <w:tcW w:w="2825" w:type="dxa"/>
          </w:tcPr>
          <w:p w14:paraId="33784241" w14:textId="010C4CEE" w:rsidR="00CB4C53" w:rsidRDefault="00CB4C53" w:rsidP="00181083">
            <w:pPr>
              <w:pStyle w:val="BodyText"/>
            </w:pPr>
            <w:r>
              <w:t>BOM.xls</w:t>
            </w:r>
            <w:r w:rsidR="00A56975">
              <w:t>x</w:t>
            </w:r>
          </w:p>
        </w:tc>
        <w:tc>
          <w:tcPr>
            <w:tcW w:w="3591" w:type="dxa"/>
          </w:tcPr>
          <w:p w14:paraId="27928192" w14:textId="37A9AA7B" w:rsidR="00CB4C53" w:rsidRDefault="00CB4C53" w:rsidP="00DF190B">
            <w:pPr>
              <w:pStyle w:val="BodyText"/>
            </w:pPr>
            <w:r>
              <w:t>BOM for entire system</w:t>
            </w:r>
          </w:p>
        </w:tc>
      </w:tr>
      <w:tr w:rsidR="00814FA1" w14:paraId="0C48FAAB" w14:textId="77777777" w:rsidTr="00403DF8">
        <w:tc>
          <w:tcPr>
            <w:tcW w:w="3029" w:type="dxa"/>
          </w:tcPr>
          <w:p w14:paraId="261412E9" w14:textId="053D409A" w:rsidR="00814FA1" w:rsidRDefault="00814FA1" w:rsidP="00DF190B">
            <w:pPr>
              <w:pStyle w:val="BodyText"/>
            </w:pPr>
            <w:r>
              <w:t>EduSourced/Files/PCBs</w:t>
            </w:r>
          </w:p>
        </w:tc>
        <w:tc>
          <w:tcPr>
            <w:tcW w:w="2825" w:type="dxa"/>
          </w:tcPr>
          <w:p w14:paraId="6B264604" w14:textId="25602121" w:rsidR="00814FA1" w:rsidRDefault="00814FA1" w:rsidP="00181083">
            <w:pPr>
              <w:pStyle w:val="BodyText"/>
            </w:pPr>
            <w:r>
              <w:t>InteractiveElement</w:t>
            </w:r>
            <w:r w:rsidR="00403DF8">
              <w:t xml:space="preserve"> </w:t>
            </w:r>
            <w:r>
              <w:t>Receiver.zip</w:t>
            </w:r>
          </w:p>
        </w:tc>
        <w:tc>
          <w:tcPr>
            <w:tcW w:w="3591" w:type="dxa"/>
          </w:tcPr>
          <w:p w14:paraId="3658EB55" w14:textId="438CF30F" w:rsidR="00814FA1" w:rsidRDefault="00F514EC" w:rsidP="00DF190B">
            <w:pPr>
              <w:pStyle w:val="BodyText"/>
            </w:pPr>
            <w:r>
              <w:t xml:space="preserve">All design and Gerber files for </w:t>
            </w:r>
            <w:r w:rsidR="00DD16B4">
              <w:t xml:space="preserve">Interactive Element Receiver </w:t>
            </w:r>
            <w:r>
              <w:t>PCB</w:t>
            </w:r>
          </w:p>
        </w:tc>
      </w:tr>
      <w:tr w:rsidR="00814FA1" w14:paraId="0B397846" w14:textId="77777777" w:rsidTr="00403DF8">
        <w:tc>
          <w:tcPr>
            <w:tcW w:w="3029" w:type="dxa"/>
          </w:tcPr>
          <w:p w14:paraId="66C51CFA" w14:textId="4DDF3A73" w:rsidR="00814FA1" w:rsidRDefault="00814FA1" w:rsidP="00DF190B">
            <w:pPr>
              <w:pStyle w:val="BodyText"/>
            </w:pPr>
            <w:r>
              <w:t>EduSourced/Files/PCBs</w:t>
            </w:r>
          </w:p>
        </w:tc>
        <w:tc>
          <w:tcPr>
            <w:tcW w:w="2825" w:type="dxa"/>
          </w:tcPr>
          <w:p w14:paraId="32F59F21" w14:textId="2557A4EB" w:rsidR="00814FA1" w:rsidRDefault="00033704" w:rsidP="00181083">
            <w:pPr>
              <w:pStyle w:val="BodyText"/>
            </w:pPr>
            <w:r>
              <w:t>RailroadCrossing.zip</w:t>
            </w:r>
          </w:p>
        </w:tc>
        <w:tc>
          <w:tcPr>
            <w:tcW w:w="3591" w:type="dxa"/>
          </w:tcPr>
          <w:p w14:paraId="13E67594" w14:textId="35498A3A" w:rsidR="00814FA1" w:rsidRDefault="00DD16B4" w:rsidP="00DF190B">
            <w:pPr>
              <w:pStyle w:val="BodyText"/>
            </w:pPr>
            <w:r>
              <w:t>All design and Gerber files for Railroad Crossing PCB</w:t>
            </w:r>
          </w:p>
        </w:tc>
      </w:tr>
      <w:tr w:rsidR="00AE22DF" w14:paraId="08992944" w14:textId="77777777" w:rsidTr="00403DF8">
        <w:tc>
          <w:tcPr>
            <w:tcW w:w="3029" w:type="dxa"/>
          </w:tcPr>
          <w:p w14:paraId="067E75DA" w14:textId="7B432D5C" w:rsidR="00AE22DF" w:rsidRDefault="00814FA1" w:rsidP="00DF190B">
            <w:pPr>
              <w:pStyle w:val="BodyText"/>
            </w:pPr>
            <w:r>
              <w:t>EduSourced/Files/PCBs</w:t>
            </w:r>
          </w:p>
        </w:tc>
        <w:tc>
          <w:tcPr>
            <w:tcW w:w="2825" w:type="dxa"/>
          </w:tcPr>
          <w:p w14:paraId="3C7BDB53" w14:textId="4F0051D1" w:rsidR="00AE22DF" w:rsidRDefault="004925A4" w:rsidP="00181083">
            <w:pPr>
              <w:pStyle w:val="BodyText"/>
            </w:pPr>
            <w:r>
              <w:t>StopLightPCB</w:t>
            </w:r>
            <w:r w:rsidR="00033704">
              <w:t>.zip</w:t>
            </w:r>
          </w:p>
        </w:tc>
        <w:tc>
          <w:tcPr>
            <w:tcW w:w="3591" w:type="dxa"/>
          </w:tcPr>
          <w:p w14:paraId="7699E2A7" w14:textId="010A368E" w:rsidR="00AE22DF" w:rsidRDefault="00DD16B4" w:rsidP="00DF190B">
            <w:pPr>
              <w:pStyle w:val="BodyText"/>
            </w:pPr>
            <w:r>
              <w:t>All design and Gerber files for Stop Light PCB</w:t>
            </w:r>
          </w:p>
        </w:tc>
      </w:tr>
      <w:tr w:rsidR="00D2127E" w14:paraId="7F17CAE4" w14:textId="77777777" w:rsidTr="00403DF8">
        <w:tc>
          <w:tcPr>
            <w:tcW w:w="3029" w:type="dxa"/>
          </w:tcPr>
          <w:p w14:paraId="0A6D2315" w14:textId="60DE0399" w:rsidR="00D2127E" w:rsidRDefault="00D2127E" w:rsidP="00DF190B">
            <w:pPr>
              <w:pStyle w:val="BodyText"/>
            </w:pPr>
            <w:r>
              <w:t>EduSourced/Files/PCBs</w:t>
            </w:r>
          </w:p>
        </w:tc>
        <w:tc>
          <w:tcPr>
            <w:tcW w:w="2825" w:type="dxa"/>
          </w:tcPr>
          <w:p w14:paraId="17E7A4CA" w14:textId="3AA096A2" w:rsidR="00D2127E" w:rsidRDefault="00D2127E" w:rsidP="00181083">
            <w:pPr>
              <w:pStyle w:val="BodyText"/>
            </w:pPr>
            <w:r>
              <w:t>System Diagram.</w:t>
            </w:r>
            <w:r w:rsidR="0013624C">
              <w:t>zip</w:t>
            </w:r>
          </w:p>
        </w:tc>
        <w:tc>
          <w:tcPr>
            <w:tcW w:w="3591" w:type="dxa"/>
          </w:tcPr>
          <w:p w14:paraId="2CA989CA" w14:textId="4F1C3E14" w:rsidR="00D2127E" w:rsidRDefault="005422FB" w:rsidP="00DF190B">
            <w:pPr>
              <w:pStyle w:val="BodyText"/>
            </w:pPr>
            <w:r>
              <w:t>Wiring Diagram schematic</w:t>
            </w:r>
          </w:p>
        </w:tc>
      </w:tr>
      <w:tr w:rsidR="00F24C41" w14:paraId="0AEAF7B4" w14:textId="77777777" w:rsidTr="00671746">
        <w:trPr>
          <w:trHeight w:val="881"/>
        </w:trPr>
        <w:tc>
          <w:tcPr>
            <w:tcW w:w="3029" w:type="dxa"/>
          </w:tcPr>
          <w:p w14:paraId="20819B12" w14:textId="33EE7628" w:rsidR="00F11D8B" w:rsidRDefault="00000000" w:rsidP="00181083">
            <w:pPr>
              <w:pStyle w:val="BodyText"/>
            </w:pPr>
            <w:hyperlink r:id="rId37" w:history="1">
              <w:r w:rsidR="00F11D8B" w:rsidRPr="00256C40">
                <w:rPr>
                  <w:rStyle w:val="Hyperlink"/>
                </w:rPr>
                <w:t>https://github.com/</w:t>
              </w:r>
            </w:hyperlink>
          </w:p>
          <w:p w14:paraId="617B94FC" w14:textId="7B08ED39" w:rsidR="00181083" w:rsidRDefault="00F11D8B" w:rsidP="00181083">
            <w:pPr>
              <w:pStyle w:val="BodyText"/>
            </w:pPr>
            <w:r w:rsidRPr="00F11D8B">
              <w:t>UVMAirLabTrack/Track23.git</w:t>
            </w:r>
          </w:p>
        </w:tc>
        <w:tc>
          <w:tcPr>
            <w:tcW w:w="2825" w:type="dxa"/>
          </w:tcPr>
          <w:p w14:paraId="5D0F60A3" w14:textId="5C19B3B5" w:rsidR="00181083" w:rsidRDefault="0016116F" w:rsidP="00181083">
            <w:pPr>
              <w:pStyle w:val="BodyText"/>
            </w:pPr>
            <w:r>
              <w:t>All Code</w:t>
            </w:r>
          </w:p>
        </w:tc>
        <w:tc>
          <w:tcPr>
            <w:tcW w:w="3591" w:type="dxa"/>
          </w:tcPr>
          <w:p w14:paraId="31FB25EE" w14:textId="32D8453B" w:rsidR="00181083" w:rsidRDefault="00CA05EE" w:rsidP="00181083">
            <w:pPr>
              <w:pStyle w:val="BodyText"/>
            </w:pPr>
            <w:r>
              <w:t>All files and packages listed in the Software section and in the user manual.</w:t>
            </w:r>
          </w:p>
        </w:tc>
      </w:tr>
      <w:tr w:rsidR="00671746" w14:paraId="28E82833" w14:textId="77777777" w:rsidTr="00671746">
        <w:trPr>
          <w:trHeight w:val="881"/>
        </w:trPr>
        <w:tc>
          <w:tcPr>
            <w:tcW w:w="3029" w:type="dxa"/>
          </w:tcPr>
          <w:p w14:paraId="0BCF70DE" w14:textId="26557A45" w:rsidR="00671746" w:rsidRDefault="00671746" w:rsidP="00181083">
            <w:pPr>
              <w:pStyle w:val="BodyText"/>
            </w:pPr>
            <w:r>
              <w:t>EduSourced/Files/</w:t>
            </w:r>
          </w:p>
        </w:tc>
        <w:tc>
          <w:tcPr>
            <w:tcW w:w="2825" w:type="dxa"/>
          </w:tcPr>
          <w:p w14:paraId="3029A281" w14:textId="70691F2C" w:rsidR="00671746" w:rsidRDefault="00401DEA" w:rsidP="00181083">
            <w:pPr>
              <w:pStyle w:val="BodyText"/>
            </w:pPr>
            <w:r>
              <w:t>Setup Manual.</w:t>
            </w:r>
            <w:r w:rsidR="00C51CB3">
              <w:t>docx</w:t>
            </w:r>
          </w:p>
        </w:tc>
        <w:tc>
          <w:tcPr>
            <w:tcW w:w="3591" w:type="dxa"/>
          </w:tcPr>
          <w:p w14:paraId="484C0EFF" w14:textId="54F52F5F" w:rsidR="00671746" w:rsidRDefault="00AF73D4" w:rsidP="00181083">
            <w:pPr>
              <w:pStyle w:val="BodyText"/>
            </w:pPr>
            <w:r>
              <w:t>User Manual</w:t>
            </w:r>
          </w:p>
        </w:tc>
      </w:tr>
    </w:tbl>
    <w:p w14:paraId="69F4F5EA" w14:textId="5D7D777A" w:rsidR="00664E61" w:rsidRDefault="00DD7157" w:rsidP="0010796C">
      <w:pPr>
        <w:pStyle w:val="Heading1"/>
        <w:rPr>
          <w:rFonts w:eastAsia="Times New Roman"/>
        </w:rPr>
      </w:pPr>
      <w:bookmarkStart w:id="56" w:name="_Toc165129226"/>
      <w:r>
        <w:rPr>
          <w:rFonts w:eastAsia="Times New Roman"/>
        </w:rPr>
        <w:lastRenderedPageBreak/>
        <w:t xml:space="preserve">User </w:t>
      </w:r>
      <w:r w:rsidR="00664E61" w:rsidRPr="00664E61">
        <w:rPr>
          <w:rFonts w:eastAsia="Times New Roman"/>
        </w:rPr>
        <w:t xml:space="preserve">Operation </w:t>
      </w:r>
      <w:bookmarkEnd w:id="56"/>
      <w:r w:rsidR="00EE12B0">
        <w:rPr>
          <w:rFonts w:eastAsia="Times New Roman"/>
        </w:rPr>
        <w:t>Manual</w:t>
      </w:r>
    </w:p>
    <w:p w14:paraId="4046CFC1" w14:textId="1F5561D6" w:rsidR="000176BF" w:rsidRDefault="00FB71C9" w:rsidP="00BB28DE">
      <w:pPr>
        <w:pStyle w:val="BodyText"/>
      </w:pPr>
      <w:r>
        <w:t xml:space="preserve">A User Operation Manual has been written to instruct future users how to set up and operate the project. </w:t>
      </w:r>
      <w:r w:rsidR="005814E0">
        <w:t xml:space="preserve">This manual is </w:t>
      </w:r>
      <w:r w:rsidR="00133E00">
        <w:t>the file</w:t>
      </w:r>
      <w:r w:rsidR="00EE12B0">
        <w:t xml:space="preserve"> “Setup Manual.docx”.</w:t>
      </w:r>
      <w:r w:rsidR="00287DD5">
        <w:t xml:space="preserve"> It contains all physical track setup information and a</w:t>
      </w:r>
      <w:r w:rsidR="00021EAF">
        <w:t xml:space="preserve"> more in depth explanation </w:t>
      </w:r>
      <w:r w:rsidR="00287DD5">
        <w:t xml:space="preserve">of the software </w:t>
      </w:r>
      <w:r w:rsidR="00021EAF">
        <w:t xml:space="preserve">section </w:t>
      </w:r>
      <w:r w:rsidR="00E13246">
        <w:t>in this document.</w:t>
      </w:r>
    </w:p>
    <w:p w14:paraId="2291BF39" w14:textId="77777777" w:rsidR="00E37B65" w:rsidRDefault="00E37B65" w:rsidP="00BB28DE">
      <w:pPr>
        <w:pStyle w:val="BodyText"/>
      </w:pPr>
    </w:p>
    <w:p w14:paraId="2E2FFD2C" w14:textId="77777777" w:rsidR="000176BF" w:rsidRPr="00BB28DE" w:rsidRDefault="000176BF" w:rsidP="00BB28DE">
      <w:pPr>
        <w:pStyle w:val="BodyText"/>
      </w:pPr>
    </w:p>
    <w:sectPr w:rsidR="000176BF" w:rsidRPr="00BB28DE" w:rsidSect="008162D1">
      <w:footerReference w:type="default" r:id="rId3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C589E" w14:textId="77777777" w:rsidR="008162D1" w:rsidRDefault="008162D1" w:rsidP="000E0113">
      <w:pPr>
        <w:spacing w:after="0" w:line="240" w:lineRule="auto"/>
      </w:pPr>
      <w:r>
        <w:separator/>
      </w:r>
    </w:p>
  </w:endnote>
  <w:endnote w:type="continuationSeparator" w:id="0">
    <w:p w14:paraId="6E08FCBA" w14:textId="77777777" w:rsidR="008162D1" w:rsidRDefault="008162D1" w:rsidP="000E0113">
      <w:pPr>
        <w:spacing w:after="0" w:line="240" w:lineRule="auto"/>
      </w:pPr>
      <w:r>
        <w:continuationSeparator/>
      </w:r>
    </w:p>
  </w:endnote>
  <w:endnote w:type="continuationNotice" w:id="1">
    <w:p w14:paraId="11ADE558" w14:textId="77777777" w:rsidR="008162D1" w:rsidRDefault="008162D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00E0C" w14:textId="3BAC387F" w:rsidR="00D31B5F" w:rsidRPr="00105EFA" w:rsidRDefault="00A34282">
    <w:pPr>
      <w:pStyle w:val="Footer"/>
      <w:rPr>
        <w:sz w:val="16"/>
      </w:rPr>
    </w:pPr>
    <w:r>
      <w:rPr>
        <w:sz w:val="16"/>
      </w:rPr>
      <w:t>Project #</w:t>
    </w:r>
    <w:r w:rsidR="00EE12B0">
      <w:rPr>
        <w:sz w:val="16"/>
      </w:rPr>
      <w:t>25</w:t>
    </w:r>
    <w:r w:rsidR="00D31B5F">
      <w:rPr>
        <w:sz w:val="16"/>
      </w:rPr>
      <w:tab/>
    </w:r>
    <w:r w:rsidR="001160B1">
      <w:rPr>
        <w:sz w:val="16"/>
      </w:rPr>
      <w:t xml:space="preserve">Technical </w:t>
    </w:r>
    <w:r w:rsidR="00BE1787">
      <w:rPr>
        <w:sz w:val="16"/>
      </w:rPr>
      <w:t>Design Document</w:t>
    </w:r>
    <w:r w:rsidR="00D31B5F" w:rsidRPr="00105EFA">
      <w:rPr>
        <w:sz w:val="16"/>
      </w:rPr>
      <w:ptab w:relativeTo="margin" w:alignment="right" w:leader="none"/>
    </w:r>
    <w:r w:rsidR="00D31B5F" w:rsidRPr="00105EFA">
      <w:rPr>
        <w:sz w:val="16"/>
      </w:rPr>
      <w:fldChar w:fldCharType="begin"/>
    </w:r>
    <w:r w:rsidR="00D31B5F" w:rsidRPr="00105EFA">
      <w:rPr>
        <w:sz w:val="16"/>
      </w:rPr>
      <w:instrText xml:space="preserve"> PAGE  \* Arabic  \* MERGEFORMAT </w:instrText>
    </w:r>
    <w:r w:rsidR="00D31B5F" w:rsidRPr="00105EFA">
      <w:rPr>
        <w:sz w:val="16"/>
      </w:rPr>
      <w:fldChar w:fldCharType="separate"/>
    </w:r>
    <w:r w:rsidR="00300F4B">
      <w:rPr>
        <w:noProof/>
        <w:sz w:val="16"/>
      </w:rPr>
      <w:t>9</w:t>
    </w:r>
    <w:r w:rsidR="00D31B5F" w:rsidRPr="00105EFA">
      <w:rPr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7AAEE" w14:textId="77777777" w:rsidR="008162D1" w:rsidRDefault="008162D1" w:rsidP="000E0113">
      <w:pPr>
        <w:spacing w:after="0" w:line="240" w:lineRule="auto"/>
      </w:pPr>
      <w:r>
        <w:separator/>
      </w:r>
    </w:p>
  </w:footnote>
  <w:footnote w:type="continuationSeparator" w:id="0">
    <w:p w14:paraId="08520D11" w14:textId="77777777" w:rsidR="008162D1" w:rsidRDefault="008162D1" w:rsidP="000E0113">
      <w:pPr>
        <w:spacing w:after="0" w:line="240" w:lineRule="auto"/>
      </w:pPr>
      <w:r>
        <w:continuationSeparator/>
      </w:r>
    </w:p>
  </w:footnote>
  <w:footnote w:type="continuationNotice" w:id="1">
    <w:p w14:paraId="037BFFEB" w14:textId="77777777" w:rsidR="008162D1" w:rsidRDefault="008162D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6638"/>
    <w:multiLevelType w:val="hybridMultilevel"/>
    <w:tmpl w:val="6492AD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2E4163"/>
    <w:multiLevelType w:val="hybridMultilevel"/>
    <w:tmpl w:val="81644D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453F4A"/>
    <w:multiLevelType w:val="hybridMultilevel"/>
    <w:tmpl w:val="DB5CE33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44627D2"/>
    <w:multiLevelType w:val="hybridMultilevel"/>
    <w:tmpl w:val="ABAC5A12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" w15:restartNumberingAfterBreak="0">
    <w:nsid w:val="04490ACF"/>
    <w:multiLevelType w:val="hybridMultilevel"/>
    <w:tmpl w:val="A9A0FE4A"/>
    <w:lvl w:ilvl="0" w:tplc="E7BA9228">
      <w:start w:val="1"/>
      <w:numFmt w:val="upperLetter"/>
      <w:lvlText w:val="%1."/>
      <w:lvlJc w:val="left"/>
      <w:pPr>
        <w:ind w:left="1080" w:hanging="360"/>
      </w:pPr>
      <w:rPr>
        <w:rFonts w:ascii="Arial" w:eastAsiaTheme="minorHAnsi" w:hAnsi="Arial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4B40D1E"/>
    <w:multiLevelType w:val="hybridMultilevel"/>
    <w:tmpl w:val="C11017AE"/>
    <w:lvl w:ilvl="0" w:tplc="1D828A8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C02491"/>
    <w:multiLevelType w:val="hybridMultilevel"/>
    <w:tmpl w:val="20BA052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0F000C0"/>
    <w:multiLevelType w:val="hybridMultilevel"/>
    <w:tmpl w:val="1ACAF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482997"/>
    <w:multiLevelType w:val="hybridMultilevel"/>
    <w:tmpl w:val="FFFFFFFF"/>
    <w:lvl w:ilvl="0" w:tplc="B5CE21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DAA5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CAC75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DADCC3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6AFB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C423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EA5F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6AA9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6483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771DE2"/>
    <w:multiLevelType w:val="hybridMultilevel"/>
    <w:tmpl w:val="4C4C5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B24550"/>
    <w:multiLevelType w:val="hybridMultilevel"/>
    <w:tmpl w:val="A9A0FE4A"/>
    <w:lvl w:ilvl="0" w:tplc="E7BA9228">
      <w:start w:val="1"/>
      <w:numFmt w:val="upperLetter"/>
      <w:lvlText w:val="%1."/>
      <w:lvlJc w:val="left"/>
      <w:pPr>
        <w:ind w:left="1080" w:hanging="360"/>
      </w:pPr>
      <w:rPr>
        <w:rFonts w:ascii="Arial" w:eastAsiaTheme="minorHAnsi" w:hAnsi="Arial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1934DFE"/>
    <w:multiLevelType w:val="hybridMultilevel"/>
    <w:tmpl w:val="81063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761E72"/>
    <w:multiLevelType w:val="hybridMultilevel"/>
    <w:tmpl w:val="48960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6C0136"/>
    <w:multiLevelType w:val="hybridMultilevel"/>
    <w:tmpl w:val="F4B44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810956"/>
    <w:multiLevelType w:val="hybridMultilevel"/>
    <w:tmpl w:val="89A29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D36798"/>
    <w:multiLevelType w:val="multilevel"/>
    <w:tmpl w:val="AA24D7F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31FC4B6A"/>
    <w:multiLevelType w:val="hybridMultilevel"/>
    <w:tmpl w:val="48960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093A72"/>
    <w:multiLevelType w:val="hybridMultilevel"/>
    <w:tmpl w:val="A9A0FE4A"/>
    <w:lvl w:ilvl="0" w:tplc="E7BA9228">
      <w:start w:val="1"/>
      <w:numFmt w:val="upperLetter"/>
      <w:lvlText w:val="%1."/>
      <w:lvlJc w:val="left"/>
      <w:pPr>
        <w:ind w:left="1080" w:hanging="360"/>
      </w:pPr>
      <w:rPr>
        <w:rFonts w:ascii="Arial" w:eastAsiaTheme="minorHAnsi" w:hAnsi="Arial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09B4DB0"/>
    <w:multiLevelType w:val="hybridMultilevel"/>
    <w:tmpl w:val="AFFAA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BA4852"/>
    <w:multiLevelType w:val="hybridMultilevel"/>
    <w:tmpl w:val="A9A0FE4A"/>
    <w:lvl w:ilvl="0" w:tplc="E7BA9228">
      <w:start w:val="1"/>
      <w:numFmt w:val="upperLetter"/>
      <w:lvlText w:val="%1."/>
      <w:lvlJc w:val="left"/>
      <w:pPr>
        <w:ind w:left="1080" w:hanging="360"/>
      </w:pPr>
      <w:rPr>
        <w:rFonts w:ascii="Arial" w:eastAsiaTheme="minorHAnsi" w:hAnsi="Arial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5A1784E"/>
    <w:multiLevelType w:val="hybridMultilevel"/>
    <w:tmpl w:val="42341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582DCA"/>
    <w:multiLevelType w:val="hybridMultilevel"/>
    <w:tmpl w:val="9EE8B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B57E77"/>
    <w:multiLevelType w:val="hybridMultilevel"/>
    <w:tmpl w:val="BA5CDB8A"/>
    <w:lvl w:ilvl="0" w:tplc="E7BA9228">
      <w:start w:val="1"/>
      <w:numFmt w:val="upperLetter"/>
      <w:lvlText w:val="%1."/>
      <w:lvlJc w:val="left"/>
      <w:pPr>
        <w:ind w:left="1800" w:hanging="360"/>
      </w:pPr>
      <w:rPr>
        <w:rFonts w:ascii="Arial" w:eastAsiaTheme="minorHAnsi" w:hAnsi="Arial" w:cstheme="minorBidi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0A9383E"/>
    <w:multiLevelType w:val="hybridMultilevel"/>
    <w:tmpl w:val="A208AF48"/>
    <w:lvl w:ilvl="0" w:tplc="1D828A8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02776E"/>
    <w:multiLevelType w:val="hybridMultilevel"/>
    <w:tmpl w:val="6C5A31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D43B37"/>
    <w:multiLevelType w:val="hybridMultilevel"/>
    <w:tmpl w:val="0700DDC6"/>
    <w:lvl w:ilvl="0" w:tplc="1D828A8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632241"/>
    <w:multiLevelType w:val="hybridMultilevel"/>
    <w:tmpl w:val="48960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7B9035"/>
    <w:multiLevelType w:val="hybridMultilevel"/>
    <w:tmpl w:val="FFFFFFFF"/>
    <w:lvl w:ilvl="0" w:tplc="3F8EBB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AE8B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88D4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98D7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381F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0229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CE2F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BADE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7EAB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CB4A00"/>
    <w:multiLevelType w:val="hybridMultilevel"/>
    <w:tmpl w:val="0409001D"/>
    <w:lvl w:ilvl="0" w:tplc="DAC09D58">
      <w:start w:val="1"/>
      <w:numFmt w:val="decimal"/>
      <w:lvlText w:val="%1)"/>
      <w:lvlJc w:val="left"/>
      <w:pPr>
        <w:ind w:left="360" w:hanging="360"/>
      </w:pPr>
    </w:lvl>
    <w:lvl w:ilvl="1" w:tplc="B3380CEA">
      <w:start w:val="1"/>
      <w:numFmt w:val="lowerLetter"/>
      <w:lvlText w:val="%2)"/>
      <w:lvlJc w:val="left"/>
      <w:pPr>
        <w:ind w:left="720" w:hanging="360"/>
      </w:pPr>
    </w:lvl>
    <w:lvl w:ilvl="2" w:tplc="E366693A">
      <w:start w:val="1"/>
      <w:numFmt w:val="lowerRoman"/>
      <w:lvlText w:val="%3)"/>
      <w:lvlJc w:val="left"/>
      <w:pPr>
        <w:ind w:left="1080" w:hanging="360"/>
      </w:pPr>
    </w:lvl>
    <w:lvl w:ilvl="3" w:tplc="5D666CA4">
      <w:start w:val="1"/>
      <w:numFmt w:val="decimal"/>
      <w:lvlText w:val="(%4)"/>
      <w:lvlJc w:val="left"/>
      <w:pPr>
        <w:ind w:left="1440" w:hanging="360"/>
      </w:pPr>
    </w:lvl>
    <w:lvl w:ilvl="4" w:tplc="3526641E">
      <w:start w:val="1"/>
      <w:numFmt w:val="lowerLetter"/>
      <w:lvlText w:val="(%5)"/>
      <w:lvlJc w:val="left"/>
      <w:pPr>
        <w:ind w:left="1800" w:hanging="360"/>
      </w:pPr>
    </w:lvl>
    <w:lvl w:ilvl="5" w:tplc="4CC23C6C">
      <w:start w:val="1"/>
      <w:numFmt w:val="lowerRoman"/>
      <w:lvlText w:val="(%6)"/>
      <w:lvlJc w:val="left"/>
      <w:pPr>
        <w:ind w:left="2160" w:hanging="360"/>
      </w:pPr>
    </w:lvl>
    <w:lvl w:ilvl="6" w:tplc="5DC8295E">
      <w:start w:val="1"/>
      <w:numFmt w:val="decimal"/>
      <w:lvlText w:val="%7."/>
      <w:lvlJc w:val="left"/>
      <w:pPr>
        <w:ind w:left="2520" w:hanging="360"/>
      </w:pPr>
    </w:lvl>
    <w:lvl w:ilvl="7" w:tplc="5C2C5CC2">
      <w:start w:val="1"/>
      <w:numFmt w:val="lowerLetter"/>
      <w:lvlText w:val="%8."/>
      <w:lvlJc w:val="left"/>
      <w:pPr>
        <w:ind w:left="2880" w:hanging="360"/>
      </w:pPr>
    </w:lvl>
    <w:lvl w:ilvl="8" w:tplc="11C282F6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AC20A22"/>
    <w:multiLevelType w:val="hybridMultilevel"/>
    <w:tmpl w:val="CF3CCF68"/>
    <w:lvl w:ilvl="0" w:tplc="1D828A8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761545"/>
    <w:multiLevelType w:val="hybridMultilevel"/>
    <w:tmpl w:val="75745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3B2307"/>
    <w:multiLevelType w:val="hybridMultilevel"/>
    <w:tmpl w:val="6A80136C"/>
    <w:lvl w:ilvl="0" w:tplc="7A0C9CF2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D927B8"/>
    <w:multiLevelType w:val="hybridMultilevel"/>
    <w:tmpl w:val="89A29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716E72"/>
    <w:multiLevelType w:val="hybridMultilevel"/>
    <w:tmpl w:val="94FC1FDC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4" w15:restartNumberingAfterBreak="0">
    <w:nsid w:val="71C978C2"/>
    <w:multiLevelType w:val="hybridMultilevel"/>
    <w:tmpl w:val="F4BA2E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0E1922"/>
    <w:multiLevelType w:val="hybridMultilevel"/>
    <w:tmpl w:val="C98806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5CB3212"/>
    <w:multiLevelType w:val="hybridMultilevel"/>
    <w:tmpl w:val="4DDA0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660B00"/>
    <w:multiLevelType w:val="hybridMultilevel"/>
    <w:tmpl w:val="68D29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3193973">
    <w:abstractNumId w:val="15"/>
  </w:num>
  <w:num w:numId="2" w16cid:durableId="623272841">
    <w:abstractNumId w:val="28"/>
  </w:num>
  <w:num w:numId="3" w16cid:durableId="1775007939">
    <w:abstractNumId w:val="15"/>
  </w:num>
  <w:num w:numId="4" w16cid:durableId="201334610">
    <w:abstractNumId w:val="15"/>
  </w:num>
  <w:num w:numId="5" w16cid:durableId="2085178432">
    <w:abstractNumId w:val="15"/>
  </w:num>
  <w:num w:numId="6" w16cid:durableId="1551378168">
    <w:abstractNumId w:val="15"/>
  </w:num>
  <w:num w:numId="7" w16cid:durableId="1973703718">
    <w:abstractNumId w:val="15"/>
  </w:num>
  <w:num w:numId="8" w16cid:durableId="2094624872">
    <w:abstractNumId w:val="6"/>
  </w:num>
  <w:num w:numId="9" w16cid:durableId="226426981">
    <w:abstractNumId w:val="30"/>
  </w:num>
  <w:num w:numId="10" w16cid:durableId="457266273">
    <w:abstractNumId w:val="4"/>
  </w:num>
  <w:num w:numId="11" w16cid:durableId="604505686">
    <w:abstractNumId w:val="19"/>
  </w:num>
  <w:num w:numId="12" w16cid:durableId="1325666202">
    <w:abstractNumId w:val="22"/>
  </w:num>
  <w:num w:numId="13" w16cid:durableId="1491604007">
    <w:abstractNumId w:val="10"/>
  </w:num>
  <w:num w:numId="14" w16cid:durableId="1544902458">
    <w:abstractNumId w:val="17"/>
  </w:num>
  <w:num w:numId="15" w16cid:durableId="1125780127">
    <w:abstractNumId w:val="31"/>
  </w:num>
  <w:num w:numId="16" w16cid:durableId="766389815">
    <w:abstractNumId w:val="14"/>
  </w:num>
  <w:num w:numId="17" w16cid:durableId="1409885294">
    <w:abstractNumId w:val="18"/>
  </w:num>
  <w:num w:numId="18" w16cid:durableId="1261835762">
    <w:abstractNumId w:val="11"/>
  </w:num>
  <w:num w:numId="19" w16cid:durableId="1504585420">
    <w:abstractNumId w:val="32"/>
  </w:num>
  <w:num w:numId="20" w16cid:durableId="1466505502">
    <w:abstractNumId w:val="1"/>
  </w:num>
  <w:num w:numId="21" w16cid:durableId="1476795892">
    <w:abstractNumId w:val="5"/>
  </w:num>
  <w:num w:numId="22" w16cid:durableId="1850481065">
    <w:abstractNumId w:val="2"/>
  </w:num>
  <w:num w:numId="23" w16cid:durableId="1460413499">
    <w:abstractNumId w:val="29"/>
  </w:num>
  <w:num w:numId="24" w16cid:durableId="1262182801">
    <w:abstractNumId w:val="16"/>
  </w:num>
  <w:num w:numId="25" w16cid:durableId="886071157">
    <w:abstractNumId w:val="23"/>
  </w:num>
  <w:num w:numId="26" w16cid:durableId="1093277669">
    <w:abstractNumId w:val="25"/>
  </w:num>
  <w:num w:numId="27" w16cid:durableId="160321539">
    <w:abstractNumId w:val="12"/>
  </w:num>
  <w:num w:numId="28" w16cid:durableId="278802422">
    <w:abstractNumId w:val="26"/>
  </w:num>
  <w:num w:numId="29" w16cid:durableId="1918901104">
    <w:abstractNumId w:val="21"/>
  </w:num>
  <w:num w:numId="30" w16cid:durableId="1897085635">
    <w:abstractNumId w:val="13"/>
  </w:num>
  <w:num w:numId="31" w16cid:durableId="141355200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84505017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210070388">
    <w:abstractNumId w:val="33"/>
  </w:num>
  <w:num w:numId="34" w16cid:durableId="1449272583">
    <w:abstractNumId w:val="3"/>
  </w:num>
  <w:num w:numId="35" w16cid:durableId="242179503">
    <w:abstractNumId w:val="36"/>
  </w:num>
  <w:num w:numId="36" w16cid:durableId="272522538">
    <w:abstractNumId w:val="35"/>
  </w:num>
  <w:num w:numId="37" w16cid:durableId="9360134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923560582">
    <w:abstractNumId w:val="20"/>
  </w:num>
  <w:num w:numId="39" w16cid:durableId="393162900">
    <w:abstractNumId w:val="7"/>
  </w:num>
  <w:num w:numId="40" w16cid:durableId="339356452">
    <w:abstractNumId w:val="9"/>
  </w:num>
  <w:num w:numId="41" w16cid:durableId="1972443763">
    <w:abstractNumId w:val="8"/>
  </w:num>
  <w:num w:numId="42" w16cid:durableId="904297849">
    <w:abstractNumId w:val="27"/>
  </w:num>
  <w:num w:numId="43" w16cid:durableId="335153904">
    <w:abstractNumId w:val="15"/>
  </w:num>
  <w:num w:numId="44" w16cid:durableId="609551716">
    <w:abstractNumId w:val="15"/>
  </w:num>
  <w:num w:numId="45" w16cid:durableId="1670449067">
    <w:abstractNumId w:val="15"/>
  </w:num>
  <w:num w:numId="46" w16cid:durableId="1641839843">
    <w:abstractNumId w:val="15"/>
  </w:num>
  <w:num w:numId="47" w16cid:durableId="597833195">
    <w:abstractNumId w:val="15"/>
  </w:num>
  <w:num w:numId="48" w16cid:durableId="990476796">
    <w:abstractNumId w:val="0"/>
  </w:num>
  <w:num w:numId="49" w16cid:durableId="19890249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1893"/>
    <w:rsid w:val="000012EB"/>
    <w:rsid w:val="00002DB6"/>
    <w:rsid w:val="0000342D"/>
    <w:rsid w:val="000040A3"/>
    <w:rsid w:val="00004EE3"/>
    <w:rsid w:val="000106FF"/>
    <w:rsid w:val="00011ABC"/>
    <w:rsid w:val="00011E2A"/>
    <w:rsid w:val="00012121"/>
    <w:rsid w:val="000154A2"/>
    <w:rsid w:val="00015BBF"/>
    <w:rsid w:val="000176BF"/>
    <w:rsid w:val="00017AC2"/>
    <w:rsid w:val="00021EAF"/>
    <w:rsid w:val="00026C24"/>
    <w:rsid w:val="00033704"/>
    <w:rsid w:val="000343E2"/>
    <w:rsid w:val="00034694"/>
    <w:rsid w:val="00040798"/>
    <w:rsid w:val="00042C61"/>
    <w:rsid w:val="000435E1"/>
    <w:rsid w:val="00043EC8"/>
    <w:rsid w:val="00043FAE"/>
    <w:rsid w:val="000474F8"/>
    <w:rsid w:val="00054FB7"/>
    <w:rsid w:val="000551D3"/>
    <w:rsid w:val="000556A2"/>
    <w:rsid w:val="0005661C"/>
    <w:rsid w:val="000576F5"/>
    <w:rsid w:val="0006146A"/>
    <w:rsid w:val="0006572E"/>
    <w:rsid w:val="00067BBB"/>
    <w:rsid w:val="0007110A"/>
    <w:rsid w:val="00072628"/>
    <w:rsid w:val="000742BF"/>
    <w:rsid w:val="00074FE2"/>
    <w:rsid w:val="0007691E"/>
    <w:rsid w:val="00076A8A"/>
    <w:rsid w:val="000775F7"/>
    <w:rsid w:val="00081715"/>
    <w:rsid w:val="00083BEA"/>
    <w:rsid w:val="000854EC"/>
    <w:rsid w:val="0008DB13"/>
    <w:rsid w:val="00090435"/>
    <w:rsid w:val="000916FD"/>
    <w:rsid w:val="00093A45"/>
    <w:rsid w:val="00094E3E"/>
    <w:rsid w:val="0009617E"/>
    <w:rsid w:val="00096A56"/>
    <w:rsid w:val="000978C6"/>
    <w:rsid w:val="00097CE7"/>
    <w:rsid w:val="000A1FC0"/>
    <w:rsid w:val="000A25E4"/>
    <w:rsid w:val="000A27D6"/>
    <w:rsid w:val="000A494A"/>
    <w:rsid w:val="000A6059"/>
    <w:rsid w:val="000A65BC"/>
    <w:rsid w:val="000B0065"/>
    <w:rsid w:val="000B35AF"/>
    <w:rsid w:val="000B3A33"/>
    <w:rsid w:val="000B6C07"/>
    <w:rsid w:val="000B7904"/>
    <w:rsid w:val="000C0E23"/>
    <w:rsid w:val="000C5339"/>
    <w:rsid w:val="000C7E29"/>
    <w:rsid w:val="000D0F65"/>
    <w:rsid w:val="000D11CB"/>
    <w:rsid w:val="000D2E12"/>
    <w:rsid w:val="000D488E"/>
    <w:rsid w:val="000D64E7"/>
    <w:rsid w:val="000D7591"/>
    <w:rsid w:val="000E0113"/>
    <w:rsid w:val="000E02D6"/>
    <w:rsid w:val="000E213D"/>
    <w:rsid w:val="000E5E29"/>
    <w:rsid w:val="000F0AD8"/>
    <w:rsid w:val="000F1A04"/>
    <w:rsid w:val="000F2715"/>
    <w:rsid w:val="000F3917"/>
    <w:rsid w:val="000F6661"/>
    <w:rsid w:val="000F66A3"/>
    <w:rsid w:val="000F7D6A"/>
    <w:rsid w:val="00104611"/>
    <w:rsid w:val="00104D22"/>
    <w:rsid w:val="00104F49"/>
    <w:rsid w:val="00105EFA"/>
    <w:rsid w:val="0010617A"/>
    <w:rsid w:val="0010796C"/>
    <w:rsid w:val="00113483"/>
    <w:rsid w:val="00114AB4"/>
    <w:rsid w:val="00115EA8"/>
    <w:rsid w:val="00115EDB"/>
    <w:rsid w:val="001160B1"/>
    <w:rsid w:val="00121BF8"/>
    <w:rsid w:val="0012252F"/>
    <w:rsid w:val="00122546"/>
    <w:rsid w:val="00123B51"/>
    <w:rsid w:val="001242F2"/>
    <w:rsid w:val="00125A7C"/>
    <w:rsid w:val="001314E3"/>
    <w:rsid w:val="001324CC"/>
    <w:rsid w:val="00133E00"/>
    <w:rsid w:val="00135347"/>
    <w:rsid w:val="0013624C"/>
    <w:rsid w:val="00145B31"/>
    <w:rsid w:val="001469C0"/>
    <w:rsid w:val="001514BD"/>
    <w:rsid w:val="00153B6F"/>
    <w:rsid w:val="001544D2"/>
    <w:rsid w:val="001547AF"/>
    <w:rsid w:val="00154B24"/>
    <w:rsid w:val="001575A0"/>
    <w:rsid w:val="00157E58"/>
    <w:rsid w:val="0016116F"/>
    <w:rsid w:val="00162C89"/>
    <w:rsid w:val="00164390"/>
    <w:rsid w:val="00166692"/>
    <w:rsid w:val="00167E91"/>
    <w:rsid w:val="00171652"/>
    <w:rsid w:val="00171ABE"/>
    <w:rsid w:val="00171E65"/>
    <w:rsid w:val="00172B98"/>
    <w:rsid w:val="00173631"/>
    <w:rsid w:val="001743A8"/>
    <w:rsid w:val="0017484B"/>
    <w:rsid w:val="00175850"/>
    <w:rsid w:val="00175A1B"/>
    <w:rsid w:val="00181083"/>
    <w:rsid w:val="0018190E"/>
    <w:rsid w:val="0018431E"/>
    <w:rsid w:val="00184350"/>
    <w:rsid w:val="00185DE2"/>
    <w:rsid w:val="00186328"/>
    <w:rsid w:val="0018749E"/>
    <w:rsid w:val="001913E1"/>
    <w:rsid w:val="00191DCE"/>
    <w:rsid w:val="00193AB9"/>
    <w:rsid w:val="001947CB"/>
    <w:rsid w:val="001959C5"/>
    <w:rsid w:val="001969CA"/>
    <w:rsid w:val="001A0400"/>
    <w:rsid w:val="001A3603"/>
    <w:rsid w:val="001A3D7A"/>
    <w:rsid w:val="001A4CE5"/>
    <w:rsid w:val="001B4093"/>
    <w:rsid w:val="001B42A4"/>
    <w:rsid w:val="001B4761"/>
    <w:rsid w:val="001B61F0"/>
    <w:rsid w:val="001B6232"/>
    <w:rsid w:val="001C0A19"/>
    <w:rsid w:val="001C0E11"/>
    <w:rsid w:val="001C5879"/>
    <w:rsid w:val="001D19D4"/>
    <w:rsid w:val="001D1EB6"/>
    <w:rsid w:val="001D21F5"/>
    <w:rsid w:val="001D39D2"/>
    <w:rsid w:val="001E1978"/>
    <w:rsid w:val="001E1E37"/>
    <w:rsid w:val="001E4F43"/>
    <w:rsid w:val="001F1325"/>
    <w:rsid w:val="001F3A9B"/>
    <w:rsid w:val="001F5505"/>
    <w:rsid w:val="001F730F"/>
    <w:rsid w:val="00201349"/>
    <w:rsid w:val="00201E56"/>
    <w:rsid w:val="00203933"/>
    <w:rsid w:val="00205B57"/>
    <w:rsid w:val="00205F25"/>
    <w:rsid w:val="002069C2"/>
    <w:rsid w:val="00210DD6"/>
    <w:rsid w:val="002114D1"/>
    <w:rsid w:val="00214761"/>
    <w:rsid w:val="00216599"/>
    <w:rsid w:val="00216DDC"/>
    <w:rsid w:val="00217DE2"/>
    <w:rsid w:val="0022212A"/>
    <w:rsid w:val="0022217F"/>
    <w:rsid w:val="002225B0"/>
    <w:rsid w:val="0022404C"/>
    <w:rsid w:val="00226978"/>
    <w:rsid w:val="00231A58"/>
    <w:rsid w:val="00231F5B"/>
    <w:rsid w:val="00234585"/>
    <w:rsid w:val="002356EC"/>
    <w:rsid w:val="00235E9F"/>
    <w:rsid w:val="00237FB3"/>
    <w:rsid w:val="00240346"/>
    <w:rsid w:val="002420BC"/>
    <w:rsid w:val="00242386"/>
    <w:rsid w:val="0024297A"/>
    <w:rsid w:val="002454A0"/>
    <w:rsid w:val="0024797A"/>
    <w:rsid w:val="00247C7E"/>
    <w:rsid w:val="00254B19"/>
    <w:rsid w:val="00255983"/>
    <w:rsid w:val="0025742A"/>
    <w:rsid w:val="00263214"/>
    <w:rsid w:val="00263814"/>
    <w:rsid w:val="00263AA6"/>
    <w:rsid w:val="00263EDD"/>
    <w:rsid w:val="00264864"/>
    <w:rsid w:val="0026541C"/>
    <w:rsid w:val="00267343"/>
    <w:rsid w:val="0027009C"/>
    <w:rsid w:val="002731F0"/>
    <w:rsid w:val="00273462"/>
    <w:rsid w:val="00275138"/>
    <w:rsid w:val="00276631"/>
    <w:rsid w:val="00285494"/>
    <w:rsid w:val="00285508"/>
    <w:rsid w:val="00287D75"/>
    <w:rsid w:val="00287DD5"/>
    <w:rsid w:val="00292508"/>
    <w:rsid w:val="00295E3D"/>
    <w:rsid w:val="0029738A"/>
    <w:rsid w:val="002A065E"/>
    <w:rsid w:val="002A0FB0"/>
    <w:rsid w:val="002A18BE"/>
    <w:rsid w:val="002A2F4E"/>
    <w:rsid w:val="002A482E"/>
    <w:rsid w:val="002A6259"/>
    <w:rsid w:val="002A7670"/>
    <w:rsid w:val="002B02A4"/>
    <w:rsid w:val="002B1DFF"/>
    <w:rsid w:val="002B65B4"/>
    <w:rsid w:val="002B65BC"/>
    <w:rsid w:val="002C3BBA"/>
    <w:rsid w:val="002C4145"/>
    <w:rsid w:val="002C43C1"/>
    <w:rsid w:val="002C4551"/>
    <w:rsid w:val="002C45AB"/>
    <w:rsid w:val="002C49FA"/>
    <w:rsid w:val="002C5AFC"/>
    <w:rsid w:val="002C7E3C"/>
    <w:rsid w:val="002C7E75"/>
    <w:rsid w:val="002D224A"/>
    <w:rsid w:val="002D2C64"/>
    <w:rsid w:val="002D6681"/>
    <w:rsid w:val="002D6B3E"/>
    <w:rsid w:val="002D6F47"/>
    <w:rsid w:val="002E1E82"/>
    <w:rsid w:val="002E1FDC"/>
    <w:rsid w:val="002E240E"/>
    <w:rsid w:val="002E2EDC"/>
    <w:rsid w:val="002E331E"/>
    <w:rsid w:val="002E450F"/>
    <w:rsid w:val="002E51D6"/>
    <w:rsid w:val="002F1F82"/>
    <w:rsid w:val="002F699A"/>
    <w:rsid w:val="00300CC5"/>
    <w:rsid w:val="00300F4B"/>
    <w:rsid w:val="00301FC7"/>
    <w:rsid w:val="003034A2"/>
    <w:rsid w:val="00303D39"/>
    <w:rsid w:val="0030439E"/>
    <w:rsid w:val="00304D58"/>
    <w:rsid w:val="00306F09"/>
    <w:rsid w:val="00307390"/>
    <w:rsid w:val="00307619"/>
    <w:rsid w:val="003108DD"/>
    <w:rsid w:val="0031396E"/>
    <w:rsid w:val="00320599"/>
    <w:rsid w:val="00321D82"/>
    <w:rsid w:val="00322107"/>
    <w:rsid w:val="00323DC2"/>
    <w:rsid w:val="003246ED"/>
    <w:rsid w:val="003251B6"/>
    <w:rsid w:val="003279A3"/>
    <w:rsid w:val="00330951"/>
    <w:rsid w:val="00332A10"/>
    <w:rsid w:val="00333475"/>
    <w:rsid w:val="00334025"/>
    <w:rsid w:val="00336EBB"/>
    <w:rsid w:val="00340C2E"/>
    <w:rsid w:val="00340EB1"/>
    <w:rsid w:val="00341EB7"/>
    <w:rsid w:val="00344E08"/>
    <w:rsid w:val="0034770E"/>
    <w:rsid w:val="00350991"/>
    <w:rsid w:val="00351790"/>
    <w:rsid w:val="0035444F"/>
    <w:rsid w:val="00354620"/>
    <w:rsid w:val="00354E59"/>
    <w:rsid w:val="003579DE"/>
    <w:rsid w:val="0036108F"/>
    <w:rsid w:val="0036143D"/>
    <w:rsid w:val="00361F6C"/>
    <w:rsid w:val="00362F5C"/>
    <w:rsid w:val="00366848"/>
    <w:rsid w:val="00367AA5"/>
    <w:rsid w:val="00374DD8"/>
    <w:rsid w:val="003755AD"/>
    <w:rsid w:val="0037572F"/>
    <w:rsid w:val="00375FE2"/>
    <w:rsid w:val="003761DA"/>
    <w:rsid w:val="00377A9E"/>
    <w:rsid w:val="00381CEB"/>
    <w:rsid w:val="00387A75"/>
    <w:rsid w:val="0039008B"/>
    <w:rsid w:val="00390D14"/>
    <w:rsid w:val="003929C3"/>
    <w:rsid w:val="003940CA"/>
    <w:rsid w:val="00395143"/>
    <w:rsid w:val="003A078C"/>
    <w:rsid w:val="003A0E65"/>
    <w:rsid w:val="003A1FB4"/>
    <w:rsid w:val="003A47FC"/>
    <w:rsid w:val="003A4D7A"/>
    <w:rsid w:val="003A5720"/>
    <w:rsid w:val="003A772E"/>
    <w:rsid w:val="003B0CF8"/>
    <w:rsid w:val="003B1026"/>
    <w:rsid w:val="003B1BAA"/>
    <w:rsid w:val="003C31A0"/>
    <w:rsid w:val="003C4B06"/>
    <w:rsid w:val="003C4C69"/>
    <w:rsid w:val="003C5798"/>
    <w:rsid w:val="003C62A6"/>
    <w:rsid w:val="003C6A26"/>
    <w:rsid w:val="003D2442"/>
    <w:rsid w:val="003D28C8"/>
    <w:rsid w:val="003D5DDA"/>
    <w:rsid w:val="003D5EBF"/>
    <w:rsid w:val="003D6268"/>
    <w:rsid w:val="003D6FFE"/>
    <w:rsid w:val="003E4D3C"/>
    <w:rsid w:val="003E5387"/>
    <w:rsid w:val="003E55F9"/>
    <w:rsid w:val="003E5997"/>
    <w:rsid w:val="003F4A08"/>
    <w:rsid w:val="003F5DCF"/>
    <w:rsid w:val="003F7953"/>
    <w:rsid w:val="0040077C"/>
    <w:rsid w:val="00401DEA"/>
    <w:rsid w:val="00403234"/>
    <w:rsid w:val="00403DF8"/>
    <w:rsid w:val="00405D1B"/>
    <w:rsid w:val="00405FD8"/>
    <w:rsid w:val="004077FF"/>
    <w:rsid w:val="00407918"/>
    <w:rsid w:val="00410463"/>
    <w:rsid w:val="00413235"/>
    <w:rsid w:val="0041358A"/>
    <w:rsid w:val="004139FF"/>
    <w:rsid w:val="004166A7"/>
    <w:rsid w:val="00420E9F"/>
    <w:rsid w:val="004228C8"/>
    <w:rsid w:val="004240F1"/>
    <w:rsid w:val="0043229E"/>
    <w:rsid w:val="00432CE7"/>
    <w:rsid w:val="00435632"/>
    <w:rsid w:val="00435B01"/>
    <w:rsid w:val="00437834"/>
    <w:rsid w:val="00437848"/>
    <w:rsid w:val="00444B61"/>
    <w:rsid w:val="00450740"/>
    <w:rsid w:val="00451B8B"/>
    <w:rsid w:val="00452EC6"/>
    <w:rsid w:val="00453525"/>
    <w:rsid w:val="004540AD"/>
    <w:rsid w:val="0045487D"/>
    <w:rsid w:val="00456006"/>
    <w:rsid w:val="0045647E"/>
    <w:rsid w:val="004604F4"/>
    <w:rsid w:val="004610A0"/>
    <w:rsid w:val="004610E3"/>
    <w:rsid w:val="00464863"/>
    <w:rsid w:val="004659EB"/>
    <w:rsid w:val="00466C3A"/>
    <w:rsid w:val="00467D2B"/>
    <w:rsid w:val="00470BB3"/>
    <w:rsid w:val="004727D9"/>
    <w:rsid w:val="00473688"/>
    <w:rsid w:val="00477C31"/>
    <w:rsid w:val="00477DE9"/>
    <w:rsid w:val="00482191"/>
    <w:rsid w:val="00482AB0"/>
    <w:rsid w:val="00483B78"/>
    <w:rsid w:val="0048587D"/>
    <w:rsid w:val="00486C4B"/>
    <w:rsid w:val="00491334"/>
    <w:rsid w:val="00492098"/>
    <w:rsid w:val="004925A4"/>
    <w:rsid w:val="004A068C"/>
    <w:rsid w:val="004A26CB"/>
    <w:rsid w:val="004A2CEB"/>
    <w:rsid w:val="004A2F3A"/>
    <w:rsid w:val="004A3057"/>
    <w:rsid w:val="004A4102"/>
    <w:rsid w:val="004B0B57"/>
    <w:rsid w:val="004B1383"/>
    <w:rsid w:val="004B199D"/>
    <w:rsid w:val="004B3866"/>
    <w:rsid w:val="004B4397"/>
    <w:rsid w:val="004B5D06"/>
    <w:rsid w:val="004B79EB"/>
    <w:rsid w:val="004C0133"/>
    <w:rsid w:val="004C3893"/>
    <w:rsid w:val="004C4178"/>
    <w:rsid w:val="004C4A29"/>
    <w:rsid w:val="004C58A7"/>
    <w:rsid w:val="004D3ED5"/>
    <w:rsid w:val="004E250B"/>
    <w:rsid w:val="004E5273"/>
    <w:rsid w:val="004E6A54"/>
    <w:rsid w:val="004F10FC"/>
    <w:rsid w:val="004F5B81"/>
    <w:rsid w:val="004F6C08"/>
    <w:rsid w:val="00501ED0"/>
    <w:rsid w:val="00505F02"/>
    <w:rsid w:val="00506876"/>
    <w:rsid w:val="005104FE"/>
    <w:rsid w:val="00515F57"/>
    <w:rsid w:val="0052034F"/>
    <w:rsid w:val="00521194"/>
    <w:rsid w:val="00521BE8"/>
    <w:rsid w:val="005255B0"/>
    <w:rsid w:val="00526A40"/>
    <w:rsid w:val="00540900"/>
    <w:rsid w:val="005412CC"/>
    <w:rsid w:val="00541B18"/>
    <w:rsid w:val="005422FB"/>
    <w:rsid w:val="00542A8D"/>
    <w:rsid w:val="00542D75"/>
    <w:rsid w:val="00545485"/>
    <w:rsid w:val="00545A5C"/>
    <w:rsid w:val="00547E83"/>
    <w:rsid w:val="0055034F"/>
    <w:rsid w:val="005508C0"/>
    <w:rsid w:val="00553172"/>
    <w:rsid w:val="005547AB"/>
    <w:rsid w:val="005557F6"/>
    <w:rsid w:val="00555F0C"/>
    <w:rsid w:val="00555FA2"/>
    <w:rsid w:val="0055600C"/>
    <w:rsid w:val="005562CD"/>
    <w:rsid w:val="005566B0"/>
    <w:rsid w:val="00560E5C"/>
    <w:rsid w:val="0056275C"/>
    <w:rsid w:val="005631A8"/>
    <w:rsid w:val="005664A4"/>
    <w:rsid w:val="00567BB5"/>
    <w:rsid w:val="00572FE8"/>
    <w:rsid w:val="00573D03"/>
    <w:rsid w:val="00576607"/>
    <w:rsid w:val="005814E0"/>
    <w:rsid w:val="00581DBE"/>
    <w:rsid w:val="00583C02"/>
    <w:rsid w:val="00583DBB"/>
    <w:rsid w:val="00584BDC"/>
    <w:rsid w:val="00590192"/>
    <w:rsid w:val="005927A2"/>
    <w:rsid w:val="005938C2"/>
    <w:rsid w:val="00596E7D"/>
    <w:rsid w:val="005A33DF"/>
    <w:rsid w:val="005A3659"/>
    <w:rsid w:val="005A571D"/>
    <w:rsid w:val="005A628B"/>
    <w:rsid w:val="005A6B24"/>
    <w:rsid w:val="005B095B"/>
    <w:rsid w:val="005B25E5"/>
    <w:rsid w:val="005B27A4"/>
    <w:rsid w:val="005B2EFF"/>
    <w:rsid w:val="005B392E"/>
    <w:rsid w:val="005C3ABD"/>
    <w:rsid w:val="005C48FC"/>
    <w:rsid w:val="005C5714"/>
    <w:rsid w:val="005C5999"/>
    <w:rsid w:val="005C769E"/>
    <w:rsid w:val="005D1E59"/>
    <w:rsid w:val="005E4B88"/>
    <w:rsid w:val="005E7591"/>
    <w:rsid w:val="005F0DA6"/>
    <w:rsid w:val="005F1DFF"/>
    <w:rsid w:val="005F53BC"/>
    <w:rsid w:val="005F6407"/>
    <w:rsid w:val="005F7B60"/>
    <w:rsid w:val="00600F94"/>
    <w:rsid w:val="00601768"/>
    <w:rsid w:val="0060241C"/>
    <w:rsid w:val="0060329C"/>
    <w:rsid w:val="00607536"/>
    <w:rsid w:val="0061093B"/>
    <w:rsid w:val="00611C22"/>
    <w:rsid w:val="0061558D"/>
    <w:rsid w:val="00616370"/>
    <w:rsid w:val="00616E2E"/>
    <w:rsid w:val="00620194"/>
    <w:rsid w:val="00620789"/>
    <w:rsid w:val="00620B79"/>
    <w:rsid w:val="0062140F"/>
    <w:rsid w:val="00622685"/>
    <w:rsid w:val="00622CAB"/>
    <w:rsid w:val="00623FAA"/>
    <w:rsid w:val="00626F0A"/>
    <w:rsid w:val="00630E40"/>
    <w:rsid w:val="006312B7"/>
    <w:rsid w:val="0063376F"/>
    <w:rsid w:val="006337FB"/>
    <w:rsid w:val="0063526B"/>
    <w:rsid w:val="00635307"/>
    <w:rsid w:val="0063625E"/>
    <w:rsid w:val="00637276"/>
    <w:rsid w:val="00644846"/>
    <w:rsid w:val="00645579"/>
    <w:rsid w:val="006472EC"/>
    <w:rsid w:val="006508E1"/>
    <w:rsid w:val="00650B9B"/>
    <w:rsid w:val="00650FD4"/>
    <w:rsid w:val="00655525"/>
    <w:rsid w:val="00655B01"/>
    <w:rsid w:val="00662674"/>
    <w:rsid w:val="00662E16"/>
    <w:rsid w:val="00664E61"/>
    <w:rsid w:val="006651E7"/>
    <w:rsid w:val="00665906"/>
    <w:rsid w:val="00665DA9"/>
    <w:rsid w:val="00667E3A"/>
    <w:rsid w:val="00671746"/>
    <w:rsid w:val="00676003"/>
    <w:rsid w:val="00676440"/>
    <w:rsid w:val="006806C8"/>
    <w:rsid w:val="006808C1"/>
    <w:rsid w:val="00681093"/>
    <w:rsid w:val="00683241"/>
    <w:rsid w:val="00683642"/>
    <w:rsid w:val="006850DD"/>
    <w:rsid w:val="006853AC"/>
    <w:rsid w:val="00691893"/>
    <w:rsid w:val="00695000"/>
    <w:rsid w:val="006978EC"/>
    <w:rsid w:val="006A22DF"/>
    <w:rsid w:val="006A3954"/>
    <w:rsid w:val="006A56CE"/>
    <w:rsid w:val="006A6434"/>
    <w:rsid w:val="006B0363"/>
    <w:rsid w:val="006B0A41"/>
    <w:rsid w:val="006B282C"/>
    <w:rsid w:val="006B30C7"/>
    <w:rsid w:val="006B4EB0"/>
    <w:rsid w:val="006B75E4"/>
    <w:rsid w:val="006C0A8A"/>
    <w:rsid w:val="006C37F9"/>
    <w:rsid w:val="006C3987"/>
    <w:rsid w:val="006C44B1"/>
    <w:rsid w:val="006C5017"/>
    <w:rsid w:val="006C5F0D"/>
    <w:rsid w:val="006C6015"/>
    <w:rsid w:val="006D4209"/>
    <w:rsid w:val="006D4501"/>
    <w:rsid w:val="006D7CCA"/>
    <w:rsid w:val="006E063D"/>
    <w:rsid w:val="006E0EDB"/>
    <w:rsid w:val="006E266B"/>
    <w:rsid w:val="006E5A20"/>
    <w:rsid w:val="006E5DCA"/>
    <w:rsid w:val="006E724B"/>
    <w:rsid w:val="006F73BC"/>
    <w:rsid w:val="007031AC"/>
    <w:rsid w:val="00704B33"/>
    <w:rsid w:val="00706278"/>
    <w:rsid w:val="00706FDC"/>
    <w:rsid w:val="00707D81"/>
    <w:rsid w:val="00711AFE"/>
    <w:rsid w:val="00711F82"/>
    <w:rsid w:val="00713091"/>
    <w:rsid w:val="00713D72"/>
    <w:rsid w:val="00713FA7"/>
    <w:rsid w:val="0071677B"/>
    <w:rsid w:val="00720395"/>
    <w:rsid w:val="00721668"/>
    <w:rsid w:val="00723CEA"/>
    <w:rsid w:val="00724DDA"/>
    <w:rsid w:val="007278F7"/>
    <w:rsid w:val="00731480"/>
    <w:rsid w:val="007320AD"/>
    <w:rsid w:val="007326EF"/>
    <w:rsid w:val="00736375"/>
    <w:rsid w:val="00736D00"/>
    <w:rsid w:val="007374E9"/>
    <w:rsid w:val="00740931"/>
    <w:rsid w:val="00741677"/>
    <w:rsid w:val="00744A3E"/>
    <w:rsid w:val="00745D92"/>
    <w:rsid w:val="00747133"/>
    <w:rsid w:val="00750796"/>
    <w:rsid w:val="007547F9"/>
    <w:rsid w:val="00755DAA"/>
    <w:rsid w:val="00757D03"/>
    <w:rsid w:val="00760B7B"/>
    <w:rsid w:val="007610DA"/>
    <w:rsid w:val="00762399"/>
    <w:rsid w:val="00762E7E"/>
    <w:rsid w:val="00763035"/>
    <w:rsid w:val="0076329F"/>
    <w:rsid w:val="00764DE4"/>
    <w:rsid w:val="0076500E"/>
    <w:rsid w:val="00765816"/>
    <w:rsid w:val="0077181D"/>
    <w:rsid w:val="007737F3"/>
    <w:rsid w:val="007741F9"/>
    <w:rsid w:val="0077596E"/>
    <w:rsid w:val="007772CA"/>
    <w:rsid w:val="00777FE9"/>
    <w:rsid w:val="0078257D"/>
    <w:rsid w:val="00790086"/>
    <w:rsid w:val="007920F5"/>
    <w:rsid w:val="0079395D"/>
    <w:rsid w:val="00793FED"/>
    <w:rsid w:val="007944A8"/>
    <w:rsid w:val="0079499C"/>
    <w:rsid w:val="00794CCA"/>
    <w:rsid w:val="007961D6"/>
    <w:rsid w:val="007A105C"/>
    <w:rsid w:val="007A2467"/>
    <w:rsid w:val="007A5219"/>
    <w:rsid w:val="007A70FC"/>
    <w:rsid w:val="007A72E1"/>
    <w:rsid w:val="007A7511"/>
    <w:rsid w:val="007A7FE1"/>
    <w:rsid w:val="007B0261"/>
    <w:rsid w:val="007B08FB"/>
    <w:rsid w:val="007B339A"/>
    <w:rsid w:val="007B45AE"/>
    <w:rsid w:val="007B4654"/>
    <w:rsid w:val="007C05CB"/>
    <w:rsid w:val="007C0E01"/>
    <w:rsid w:val="007C109B"/>
    <w:rsid w:val="007C1DE4"/>
    <w:rsid w:val="007C286C"/>
    <w:rsid w:val="007C3EA7"/>
    <w:rsid w:val="007C5A73"/>
    <w:rsid w:val="007C66FB"/>
    <w:rsid w:val="007C7BB4"/>
    <w:rsid w:val="007D1D94"/>
    <w:rsid w:val="007D3CE9"/>
    <w:rsid w:val="007D6593"/>
    <w:rsid w:val="007D77FE"/>
    <w:rsid w:val="007E3102"/>
    <w:rsid w:val="007E5857"/>
    <w:rsid w:val="007E72F4"/>
    <w:rsid w:val="007E78E3"/>
    <w:rsid w:val="007F1EA5"/>
    <w:rsid w:val="007F3708"/>
    <w:rsid w:val="007F42E6"/>
    <w:rsid w:val="007F7176"/>
    <w:rsid w:val="007F72BF"/>
    <w:rsid w:val="00800003"/>
    <w:rsid w:val="00802283"/>
    <w:rsid w:val="00804CDD"/>
    <w:rsid w:val="00807F02"/>
    <w:rsid w:val="00810317"/>
    <w:rsid w:val="00811E41"/>
    <w:rsid w:val="00813D09"/>
    <w:rsid w:val="00814FA1"/>
    <w:rsid w:val="00814FAF"/>
    <w:rsid w:val="0081566A"/>
    <w:rsid w:val="008162D1"/>
    <w:rsid w:val="0081660F"/>
    <w:rsid w:val="0082280F"/>
    <w:rsid w:val="00824329"/>
    <w:rsid w:val="008257C9"/>
    <w:rsid w:val="0082607E"/>
    <w:rsid w:val="00826E41"/>
    <w:rsid w:val="00827EE4"/>
    <w:rsid w:val="008304A7"/>
    <w:rsid w:val="00830823"/>
    <w:rsid w:val="008330B3"/>
    <w:rsid w:val="008339EA"/>
    <w:rsid w:val="0083598E"/>
    <w:rsid w:val="00844F90"/>
    <w:rsid w:val="00846269"/>
    <w:rsid w:val="00846831"/>
    <w:rsid w:val="008476EF"/>
    <w:rsid w:val="00847992"/>
    <w:rsid w:val="0085077B"/>
    <w:rsid w:val="008527F5"/>
    <w:rsid w:val="008550D9"/>
    <w:rsid w:val="00857F00"/>
    <w:rsid w:val="00860045"/>
    <w:rsid w:val="0086203A"/>
    <w:rsid w:val="008631CB"/>
    <w:rsid w:val="0086346B"/>
    <w:rsid w:val="00863C6A"/>
    <w:rsid w:val="008640F7"/>
    <w:rsid w:val="008667D0"/>
    <w:rsid w:val="00866AAF"/>
    <w:rsid w:val="00872ECC"/>
    <w:rsid w:val="00875E3A"/>
    <w:rsid w:val="008878D9"/>
    <w:rsid w:val="008916E0"/>
    <w:rsid w:val="00891BAE"/>
    <w:rsid w:val="00892181"/>
    <w:rsid w:val="00893774"/>
    <w:rsid w:val="008943ED"/>
    <w:rsid w:val="00894506"/>
    <w:rsid w:val="008A0B4D"/>
    <w:rsid w:val="008A4736"/>
    <w:rsid w:val="008A5663"/>
    <w:rsid w:val="008A6404"/>
    <w:rsid w:val="008A69EE"/>
    <w:rsid w:val="008A719C"/>
    <w:rsid w:val="008A7964"/>
    <w:rsid w:val="008A7AF9"/>
    <w:rsid w:val="008B157E"/>
    <w:rsid w:val="008B5CE3"/>
    <w:rsid w:val="008B73C4"/>
    <w:rsid w:val="008C00C6"/>
    <w:rsid w:val="008C1558"/>
    <w:rsid w:val="008C4905"/>
    <w:rsid w:val="008C4F43"/>
    <w:rsid w:val="008C5CBE"/>
    <w:rsid w:val="008D0D4F"/>
    <w:rsid w:val="008D3EE8"/>
    <w:rsid w:val="008D4220"/>
    <w:rsid w:val="008D50C4"/>
    <w:rsid w:val="008D5210"/>
    <w:rsid w:val="008D6716"/>
    <w:rsid w:val="008D7086"/>
    <w:rsid w:val="008D7655"/>
    <w:rsid w:val="008E1542"/>
    <w:rsid w:val="008E263B"/>
    <w:rsid w:val="008E3ACD"/>
    <w:rsid w:val="008E7324"/>
    <w:rsid w:val="008F0AA1"/>
    <w:rsid w:val="008F155F"/>
    <w:rsid w:val="008F15FE"/>
    <w:rsid w:val="008F2622"/>
    <w:rsid w:val="008F33C0"/>
    <w:rsid w:val="008F3F1A"/>
    <w:rsid w:val="008F7EF7"/>
    <w:rsid w:val="0090068D"/>
    <w:rsid w:val="00901A73"/>
    <w:rsid w:val="0090354D"/>
    <w:rsid w:val="009063E6"/>
    <w:rsid w:val="009069B2"/>
    <w:rsid w:val="00906C68"/>
    <w:rsid w:val="00906ED5"/>
    <w:rsid w:val="0090754D"/>
    <w:rsid w:val="00911366"/>
    <w:rsid w:val="00913039"/>
    <w:rsid w:val="00914FF4"/>
    <w:rsid w:val="0091503B"/>
    <w:rsid w:val="009151B0"/>
    <w:rsid w:val="009156CD"/>
    <w:rsid w:val="00916A7D"/>
    <w:rsid w:val="009269B7"/>
    <w:rsid w:val="00930290"/>
    <w:rsid w:val="00930BC6"/>
    <w:rsid w:val="0093137D"/>
    <w:rsid w:val="0093356D"/>
    <w:rsid w:val="00935335"/>
    <w:rsid w:val="009361E5"/>
    <w:rsid w:val="0093723A"/>
    <w:rsid w:val="00943D8F"/>
    <w:rsid w:val="009452EC"/>
    <w:rsid w:val="00945598"/>
    <w:rsid w:val="009506A9"/>
    <w:rsid w:val="00952965"/>
    <w:rsid w:val="00952C15"/>
    <w:rsid w:val="0095343F"/>
    <w:rsid w:val="00954406"/>
    <w:rsid w:val="0095629C"/>
    <w:rsid w:val="0095651D"/>
    <w:rsid w:val="00960EBF"/>
    <w:rsid w:val="00961D63"/>
    <w:rsid w:val="00962E35"/>
    <w:rsid w:val="009659C4"/>
    <w:rsid w:val="0096723C"/>
    <w:rsid w:val="00967A1E"/>
    <w:rsid w:val="00971003"/>
    <w:rsid w:val="00972B3E"/>
    <w:rsid w:val="009766B0"/>
    <w:rsid w:val="00980D93"/>
    <w:rsid w:val="00981646"/>
    <w:rsid w:val="009839BE"/>
    <w:rsid w:val="00983EAF"/>
    <w:rsid w:val="00986051"/>
    <w:rsid w:val="00986284"/>
    <w:rsid w:val="00986ACD"/>
    <w:rsid w:val="009902FA"/>
    <w:rsid w:val="009930C5"/>
    <w:rsid w:val="009934E3"/>
    <w:rsid w:val="00993798"/>
    <w:rsid w:val="0099413C"/>
    <w:rsid w:val="009A0360"/>
    <w:rsid w:val="009A1438"/>
    <w:rsid w:val="009A170E"/>
    <w:rsid w:val="009A4C9E"/>
    <w:rsid w:val="009B0205"/>
    <w:rsid w:val="009B1595"/>
    <w:rsid w:val="009B4AE6"/>
    <w:rsid w:val="009B4DE6"/>
    <w:rsid w:val="009B5E98"/>
    <w:rsid w:val="009C0359"/>
    <w:rsid w:val="009C0B4A"/>
    <w:rsid w:val="009C16A1"/>
    <w:rsid w:val="009C5A7D"/>
    <w:rsid w:val="009D0398"/>
    <w:rsid w:val="009D1A0A"/>
    <w:rsid w:val="009D3CCE"/>
    <w:rsid w:val="009D4ADD"/>
    <w:rsid w:val="009D6FFC"/>
    <w:rsid w:val="009E24CE"/>
    <w:rsid w:val="009E66D2"/>
    <w:rsid w:val="009E6F82"/>
    <w:rsid w:val="009F2097"/>
    <w:rsid w:val="009F473C"/>
    <w:rsid w:val="009F6CD3"/>
    <w:rsid w:val="00A0023F"/>
    <w:rsid w:val="00A00B36"/>
    <w:rsid w:val="00A01105"/>
    <w:rsid w:val="00A0155A"/>
    <w:rsid w:val="00A01684"/>
    <w:rsid w:val="00A01914"/>
    <w:rsid w:val="00A01C04"/>
    <w:rsid w:val="00A04CE3"/>
    <w:rsid w:val="00A11D40"/>
    <w:rsid w:val="00A11E0F"/>
    <w:rsid w:val="00A13CD6"/>
    <w:rsid w:val="00A17BEE"/>
    <w:rsid w:val="00A21530"/>
    <w:rsid w:val="00A21E4C"/>
    <w:rsid w:val="00A21F27"/>
    <w:rsid w:val="00A2414D"/>
    <w:rsid w:val="00A25765"/>
    <w:rsid w:val="00A2605E"/>
    <w:rsid w:val="00A27672"/>
    <w:rsid w:val="00A32A4F"/>
    <w:rsid w:val="00A32C75"/>
    <w:rsid w:val="00A34007"/>
    <w:rsid w:val="00A34282"/>
    <w:rsid w:val="00A347D0"/>
    <w:rsid w:val="00A353CC"/>
    <w:rsid w:val="00A40E41"/>
    <w:rsid w:val="00A43231"/>
    <w:rsid w:val="00A475BF"/>
    <w:rsid w:val="00A532CF"/>
    <w:rsid w:val="00A536F5"/>
    <w:rsid w:val="00A55B79"/>
    <w:rsid w:val="00A56975"/>
    <w:rsid w:val="00A63FD6"/>
    <w:rsid w:val="00A654F4"/>
    <w:rsid w:val="00A66A71"/>
    <w:rsid w:val="00A701C5"/>
    <w:rsid w:val="00A704C2"/>
    <w:rsid w:val="00A7112B"/>
    <w:rsid w:val="00A81D06"/>
    <w:rsid w:val="00A824B6"/>
    <w:rsid w:val="00A824C4"/>
    <w:rsid w:val="00A85C3E"/>
    <w:rsid w:val="00A85EC2"/>
    <w:rsid w:val="00A920D2"/>
    <w:rsid w:val="00A92936"/>
    <w:rsid w:val="00A96724"/>
    <w:rsid w:val="00AA284A"/>
    <w:rsid w:val="00AA2E5D"/>
    <w:rsid w:val="00AA3B24"/>
    <w:rsid w:val="00AA3DB3"/>
    <w:rsid w:val="00AB04D7"/>
    <w:rsid w:val="00AB09FA"/>
    <w:rsid w:val="00AB0CBD"/>
    <w:rsid w:val="00AB1351"/>
    <w:rsid w:val="00AB30D0"/>
    <w:rsid w:val="00AB389A"/>
    <w:rsid w:val="00AB4DE1"/>
    <w:rsid w:val="00AB6AF4"/>
    <w:rsid w:val="00AB6D2C"/>
    <w:rsid w:val="00AC0267"/>
    <w:rsid w:val="00AC1ECC"/>
    <w:rsid w:val="00AC21A1"/>
    <w:rsid w:val="00AC23F3"/>
    <w:rsid w:val="00AC342A"/>
    <w:rsid w:val="00AC4C54"/>
    <w:rsid w:val="00AC4F89"/>
    <w:rsid w:val="00AC6E73"/>
    <w:rsid w:val="00AC7789"/>
    <w:rsid w:val="00AC795E"/>
    <w:rsid w:val="00AC7F21"/>
    <w:rsid w:val="00AD1050"/>
    <w:rsid w:val="00AD2935"/>
    <w:rsid w:val="00AD4AC1"/>
    <w:rsid w:val="00AD6830"/>
    <w:rsid w:val="00AD7600"/>
    <w:rsid w:val="00AE22DF"/>
    <w:rsid w:val="00AE37F2"/>
    <w:rsid w:val="00AE4860"/>
    <w:rsid w:val="00AE48C2"/>
    <w:rsid w:val="00AE5117"/>
    <w:rsid w:val="00AE725B"/>
    <w:rsid w:val="00AE73CB"/>
    <w:rsid w:val="00AE770E"/>
    <w:rsid w:val="00AF0380"/>
    <w:rsid w:val="00AF1AC4"/>
    <w:rsid w:val="00AF1D1D"/>
    <w:rsid w:val="00AF2395"/>
    <w:rsid w:val="00AF2938"/>
    <w:rsid w:val="00AF4575"/>
    <w:rsid w:val="00AF4E4D"/>
    <w:rsid w:val="00AF64FB"/>
    <w:rsid w:val="00AF65B4"/>
    <w:rsid w:val="00AF7225"/>
    <w:rsid w:val="00AF73D4"/>
    <w:rsid w:val="00B0054B"/>
    <w:rsid w:val="00B00D53"/>
    <w:rsid w:val="00B03D13"/>
    <w:rsid w:val="00B07C28"/>
    <w:rsid w:val="00B102DA"/>
    <w:rsid w:val="00B10B40"/>
    <w:rsid w:val="00B12429"/>
    <w:rsid w:val="00B13930"/>
    <w:rsid w:val="00B13D9C"/>
    <w:rsid w:val="00B1543B"/>
    <w:rsid w:val="00B16334"/>
    <w:rsid w:val="00B21AA6"/>
    <w:rsid w:val="00B24072"/>
    <w:rsid w:val="00B24976"/>
    <w:rsid w:val="00B2645B"/>
    <w:rsid w:val="00B26550"/>
    <w:rsid w:val="00B271E7"/>
    <w:rsid w:val="00B31A67"/>
    <w:rsid w:val="00B32544"/>
    <w:rsid w:val="00B33CB0"/>
    <w:rsid w:val="00B35882"/>
    <w:rsid w:val="00B36510"/>
    <w:rsid w:val="00B376D1"/>
    <w:rsid w:val="00B413AC"/>
    <w:rsid w:val="00B420AB"/>
    <w:rsid w:val="00B4449D"/>
    <w:rsid w:val="00B44DE9"/>
    <w:rsid w:val="00B453C7"/>
    <w:rsid w:val="00B46042"/>
    <w:rsid w:val="00B46867"/>
    <w:rsid w:val="00B46A40"/>
    <w:rsid w:val="00B47B38"/>
    <w:rsid w:val="00B47EC5"/>
    <w:rsid w:val="00B50537"/>
    <w:rsid w:val="00B50D5E"/>
    <w:rsid w:val="00B50FAA"/>
    <w:rsid w:val="00B51C33"/>
    <w:rsid w:val="00B51E55"/>
    <w:rsid w:val="00B531EE"/>
    <w:rsid w:val="00B534EC"/>
    <w:rsid w:val="00B536BB"/>
    <w:rsid w:val="00B53A7B"/>
    <w:rsid w:val="00B53D37"/>
    <w:rsid w:val="00B552FC"/>
    <w:rsid w:val="00B601FD"/>
    <w:rsid w:val="00B61CAE"/>
    <w:rsid w:val="00B63431"/>
    <w:rsid w:val="00B6561F"/>
    <w:rsid w:val="00B67598"/>
    <w:rsid w:val="00B73BB6"/>
    <w:rsid w:val="00B7440A"/>
    <w:rsid w:val="00B756E7"/>
    <w:rsid w:val="00B758B1"/>
    <w:rsid w:val="00B75B78"/>
    <w:rsid w:val="00B75E76"/>
    <w:rsid w:val="00B76867"/>
    <w:rsid w:val="00B76C35"/>
    <w:rsid w:val="00B80675"/>
    <w:rsid w:val="00B80D47"/>
    <w:rsid w:val="00B87349"/>
    <w:rsid w:val="00B923C3"/>
    <w:rsid w:val="00B93CB8"/>
    <w:rsid w:val="00B940A0"/>
    <w:rsid w:val="00B953F6"/>
    <w:rsid w:val="00B97F3B"/>
    <w:rsid w:val="00B97FA5"/>
    <w:rsid w:val="00BA2C8D"/>
    <w:rsid w:val="00BA3DF4"/>
    <w:rsid w:val="00BA4F16"/>
    <w:rsid w:val="00BA4FC4"/>
    <w:rsid w:val="00BA576A"/>
    <w:rsid w:val="00BA6469"/>
    <w:rsid w:val="00BA7CD3"/>
    <w:rsid w:val="00BB1D1D"/>
    <w:rsid w:val="00BB2119"/>
    <w:rsid w:val="00BB2766"/>
    <w:rsid w:val="00BB28DE"/>
    <w:rsid w:val="00BB5219"/>
    <w:rsid w:val="00BC3263"/>
    <w:rsid w:val="00BC4E0B"/>
    <w:rsid w:val="00BC5E7D"/>
    <w:rsid w:val="00BD4555"/>
    <w:rsid w:val="00BD470B"/>
    <w:rsid w:val="00BD6522"/>
    <w:rsid w:val="00BD7933"/>
    <w:rsid w:val="00BE1054"/>
    <w:rsid w:val="00BE1787"/>
    <w:rsid w:val="00BE2D9F"/>
    <w:rsid w:val="00BE4F82"/>
    <w:rsid w:val="00BE60AA"/>
    <w:rsid w:val="00BF0D17"/>
    <w:rsid w:val="00BF53B0"/>
    <w:rsid w:val="00BF637A"/>
    <w:rsid w:val="00BF7287"/>
    <w:rsid w:val="00C019A5"/>
    <w:rsid w:val="00C01E12"/>
    <w:rsid w:val="00C02EDF"/>
    <w:rsid w:val="00C03428"/>
    <w:rsid w:val="00C04C25"/>
    <w:rsid w:val="00C06647"/>
    <w:rsid w:val="00C1122D"/>
    <w:rsid w:val="00C114F9"/>
    <w:rsid w:val="00C16855"/>
    <w:rsid w:val="00C16B5D"/>
    <w:rsid w:val="00C20E76"/>
    <w:rsid w:val="00C22A60"/>
    <w:rsid w:val="00C23129"/>
    <w:rsid w:val="00C2425F"/>
    <w:rsid w:val="00C244E7"/>
    <w:rsid w:val="00C2563A"/>
    <w:rsid w:val="00C25D18"/>
    <w:rsid w:val="00C26482"/>
    <w:rsid w:val="00C26F3D"/>
    <w:rsid w:val="00C31672"/>
    <w:rsid w:val="00C35334"/>
    <w:rsid w:val="00C3581C"/>
    <w:rsid w:val="00C36A9A"/>
    <w:rsid w:val="00C41AF4"/>
    <w:rsid w:val="00C42FAE"/>
    <w:rsid w:val="00C431D7"/>
    <w:rsid w:val="00C4588E"/>
    <w:rsid w:val="00C46200"/>
    <w:rsid w:val="00C50503"/>
    <w:rsid w:val="00C50C09"/>
    <w:rsid w:val="00C50EBC"/>
    <w:rsid w:val="00C5126D"/>
    <w:rsid w:val="00C51CB3"/>
    <w:rsid w:val="00C52989"/>
    <w:rsid w:val="00C61A1B"/>
    <w:rsid w:val="00C64FE2"/>
    <w:rsid w:val="00C651BD"/>
    <w:rsid w:val="00C708DF"/>
    <w:rsid w:val="00C70B54"/>
    <w:rsid w:val="00C70BC6"/>
    <w:rsid w:val="00C74D3A"/>
    <w:rsid w:val="00C76813"/>
    <w:rsid w:val="00C80438"/>
    <w:rsid w:val="00C821A9"/>
    <w:rsid w:val="00C82655"/>
    <w:rsid w:val="00C833A6"/>
    <w:rsid w:val="00C83C2C"/>
    <w:rsid w:val="00C9059E"/>
    <w:rsid w:val="00C90CC3"/>
    <w:rsid w:val="00C91025"/>
    <w:rsid w:val="00C95974"/>
    <w:rsid w:val="00CA05EE"/>
    <w:rsid w:val="00CA07FE"/>
    <w:rsid w:val="00CA112C"/>
    <w:rsid w:val="00CA42C5"/>
    <w:rsid w:val="00CA5495"/>
    <w:rsid w:val="00CA54F6"/>
    <w:rsid w:val="00CA78E3"/>
    <w:rsid w:val="00CB1AA1"/>
    <w:rsid w:val="00CB2C26"/>
    <w:rsid w:val="00CB4636"/>
    <w:rsid w:val="00CB4749"/>
    <w:rsid w:val="00CB4C53"/>
    <w:rsid w:val="00CB5A84"/>
    <w:rsid w:val="00CB5C6A"/>
    <w:rsid w:val="00CB5CF1"/>
    <w:rsid w:val="00CB7104"/>
    <w:rsid w:val="00CB79A5"/>
    <w:rsid w:val="00CB7C53"/>
    <w:rsid w:val="00CD069A"/>
    <w:rsid w:val="00CD23C3"/>
    <w:rsid w:val="00CD26AC"/>
    <w:rsid w:val="00CD6CAF"/>
    <w:rsid w:val="00CE4D9B"/>
    <w:rsid w:val="00CE5022"/>
    <w:rsid w:val="00CE5E63"/>
    <w:rsid w:val="00CF09CE"/>
    <w:rsid w:val="00CF161D"/>
    <w:rsid w:val="00CF26C1"/>
    <w:rsid w:val="00CF4E04"/>
    <w:rsid w:val="00CF5A0D"/>
    <w:rsid w:val="00CF6605"/>
    <w:rsid w:val="00D00880"/>
    <w:rsid w:val="00D01CF0"/>
    <w:rsid w:val="00D01F01"/>
    <w:rsid w:val="00D02AFC"/>
    <w:rsid w:val="00D066B2"/>
    <w:rsid w:val="00D072E0"/>
    <w:rsid w:val="00D1035A"/>
    <w:rsid w:val="00D11DCE"/>
    <w:rsid w:val="00D12D2F"/>
    <w:rsid w:val="00D13876"/>
    <w:rsid w:val="00D14BF0"/>
    <w:rsid w:val="00D17EF7"/>
    <w:rsid w:val="00D208DE"/>
    <w:rsid w:val="00D2099F"/>
    <w:rsid w:val="00D2127E"/>
    <w:rsid w:val="00D21E20"/>
    <w:rsid w:val="00D23013"/>
    <w:rsid w:val="00D24423"/>
    <w:rsid w:val="00D26D2C"/>
    <w:rsid w:val="00D26DDB"/>
    <w:rsid w:val="00D312C9"/>
    <w:rsid w:val="00D31B5F"/>
    <w:rsid w:val="00D31EA7"/>
    <w:rsid w:val="00D3327B"/>
    <w:rsid w:val="00D333F8"/>
    <w:rsid w:val="00D34E87"/>
    <w:rsid w:val="00D36C6A"/>
    <w:rsid w:val="00D37759"/>
    <w:rsid w:val="00D37B78"/>
    <w:rsid w:val="00D44FB2"/>
    <w:rsid w:val="00D458E6"/>
    <w:rsid w:val="00D472C1"/>
    <w:rsid w:val="00D50F48"/>
    <w:rsid w:val="00D51BB0"/>
    <w:rsid w:val="00D51E9C"/>
    <w:rsid w:val="00D52395"/>
    <w:rsid w:val="00D5289C"/>
    <w:rsid w:val="00D529D4"/>
    <w:rsid w:val="00D54DCA"/>
    <w:rsid w:val="00D559C9"/>
    <w:rsid w:val="00D55AB0"/>
    <w:rsid w:val="00D57881"/>
    <w:rsid w:val="00D608C7"/>
    <w:rsid w:val="00D614D5"/>
    <w:rsid w:val="00D62CB0"/>
    <w:rsid w:val="00D62F98"/>
    <w:rsid w:val="00D64B2F"/>
    <w:rsid w:val="00D665CD"/>
    <w:rsid w:val="00D66D04"/>
    <w:rsid w:val="00D674E3"/>
    <w:rsid w:val="00D67F5B"/>
    <w:rsid w:val="00D70314"/>
    <w:rsid w:val="00D70E48"/>
    <w:rsid w:val="00D756CE"/>
    <w:rsid w:val="00D76588"/>
    <w:rsid w:val="00D817F0"/>
    <w:rsid w:val="00D819BA"/>
    <w:rsid w:val="00D82B51"/>
    <w:rsid w:val="00D8394A"/>
    <w:rsid w:val="00D83D1A"/>
    <w:rsid w:val="00D83DAB"/>
    <w:rsid w:val="00D85CBE"/>
    <w:rsid w:val="00D862C2"/>
    <w:rsid w:val="00D97E7D"/>
    <w:rsid w:val="00DA5FD5"/>
    <w:rsid w:val="00DA7367"/>
    <w:rsid w:val="00DA742F"/>
    <w:rsid w:val="00DB06FF"/>
    <w:rsid w:val="00DB086F"/>
    <w:rsid w:val="00DB27B1"/>
    <w:rsid w:val="00DB3939"/>
    <w:rsid w:val="00DB6082"/>
    <w:rsid w:val="00DB7582"/>
    <w:rsid w:val="00DC038C"/>
    <w:rsid w:val="00DC1F7D"/>
    <w:rsid w:val="00DC5099"/>
    <w:rsid w:val="00DD16B4"/>
    <w:rsid w:val="00DD5246"/>
    <w:rsid w:val="00DD5D82"/>
    <w:rsid w:val="00DD7157"/>
    <w:rsid w:val="00DD7F97"/>
    <w:rsid w:val="00DE0902"/>
    <w:rsid w:val="00DE1A97"/>
    <w:rsid w:val="00DE2801"/>
    <w:rsid w:val="00DE3D2C"/>
    <w:rsid w:val="00DF08DC"/>
    <w:rsid w:val="00DF0F15"/>
    <w:rsid w:val="00DF190B"/>
    <w:rsid w:val="00DF26C4"/>
    <w:rsid w:val="00DF37ED"/>
    <w:rsid w:val="00DF5946"/>
    <w:rsid w:val="00DF5A14"/>
    <w:rsid w:val="00DF5B7B"/>
    <w:rsid w:val="00DF69F3"/>
    <w:rsid w:val="00DF6C96"/>
    <w:rsid w:val="00E008FF"/>
    <w:rsid w:val="00E00D1D"/>
    <w:rsid w:val="00E011C4"/>
    <w:rsid w:val="00E037CE"/>
    <w:rsid w:val="00E047D8"/>
    <w:rsid w:val="00E0532E"/>
    <w:rsid w:val="00E05560"/>
    <w:rsid w:val="00E05B45"/>
    <w:rsid w:val="00E076D2"/>
    <w:rsid w:val="00E07B66"/>
    <w:rsid w:val="00E129F9"/>
    <w:rsid w:val="00E13246"/>
    <w:rsid w:val="00E14110"/>
    <w:rsid w:val="00E174D6"/>
    <w:rsid w:val="00E177D3"/>
    <w:rsid w:val="00E24E5C"/>
    <w:rsid w:val="00E25379"/>
    <w:rsid w:val="00E269F2"/>
    <w:rsid w:val="00E3004A"/>
    <w:rsid w:val="00E31E1E"/>
    <w:rsid w:val="00E3340D"/>
    <w:rsid w:val="00E343CC"/>
    <w:rsid w:val="00E34DEC"/>
    <w:rsid w:val="00E37B65"/>
    <w:rsid w:val="00E37CF3"/>
    <w:rsid w:val="00E4058C"/>
    <w:rsid w:val="00E410C2"/>
    <w:rsid w:val="00E411B7"/>
    <w:rsid w:val="00E4249C"/>
    <w:rsid w:val="00E42964"/>
    <w:rsid w:val="00E4572E"/>
    <w:rsid w:val="00E45D44"/>
    <w:rsid w:val="00E467AE"/>
    <w:rsid w:val="00E47155"/>
    <w:rsid w:val="00E475F0"/>
    <w:rsid w:val="00E52044"/>
    <w:rsid w:val="00E522EF"/>
    <w:rsid w:val="00E549B1"/>
    <w:rsid w:val="00E5541E"/>
    <w:rsid w:val="00E56C00"/>
    <w:rsid w:val="00E577B2"/>
    <w:rsid w:val="00E61225"/>
    <w:rsid w:val="00E61586"/>
    <w:rsid w:val="00E62727"/>
    <w:rsid w:val="00E64773"/>
    <w:rsid w:val="00E6537C"/>
    <w:rsid w:val="00E658EA"/>
    <w:rsid w:val="00E66B78"/>
    <w:rsid w:val="00E71D97"/>
    <w:rsid w:val="00E72ECD"/>
    <w:rsid w:val="00E76166"/>
    <w:rsid w:val="00E76E58"/>
    <w:rsid w:val="00E80961"/>
    <w:rsid w:val="00E81BB5"/>
    <w:rsid w:val="00E81CBE"/>
    <w:rsid w:val="00E825F1"/>
    <w:rsid w:val="00E82C5D"/>
    <w:rsid w:val="00E82D99"/>
    <w:rsid w:val="00E84058"/>
    <w:rsid w:val="00E85A86"/>
    <w:rsid w:val="00E862C4"/>
    <w:rsid w:val="00E86565"/>
    <w:rsid w:val="00E920B4"/>
    <w:rsid w:val="00E96697"/>
    <w:rsid w:val="00E96FD1"/>
    <w:rsid w:val="00E974E6"/>
    <w:rsid w:val="00EA0658"/>
    <w:rsid w:val="00EA0AEF"/>
    <w:rsid w:val="00EA1365"/>
    <w:rsid w:val="00EA31A5"/>
    <w:rsid w:val="00EA3DDB"/>
    <w:rsid w:val="00EA67A3"/>
    <w:rsid w:val="00EB7830"/>
    <w:rsid w:val="00EB7B13"/>
    <w:rsid w:val="00EC2251"/>
    <w:rsid w:val="00EC2A30"/>
    <w:rsid w:val="00EC342F"/>
    <w:rsid w:val="00EC3496"/>
    <w:rsid w:val="00EC4C19"/>
    <w:rsid w:val="00EC742C"/>
    <w:rsid w:val="00EC7457"/>
    <w:rsid w:val="00EC7573"/>
    <w:rsid w:val="00EC7B76"/>
    <w:rsid w:val="00ED00E4"/>
    <w:rsid w:val="00ED0744"/>
    <w:rsid w:val="00ED1BA0"/>
    <w:rsid w:val="00ED3201"/>
    <w:rsid w:val="00ED570E"/>
    <w:rsid w:val="00ED75C3"/>
    <w:rsid w:val="00EE0D6F"/>
    <w:rsid w:val="00EE12B0"/>
    <w:rsid w:val="00EE354C"/>
    <w:rsid w:val="00EE49CE"/>
    <w:rsid w:val="00EE4A26"/>
    <w:rsid w:val="00EF6838"/>
    <w:rsid w:val="00EF7FD0"/>
    <w:rsid w:val="00F00544"/>
    <w:rsid w:val="00F0056A"/>
    <w:rsid w:val="00F01F1D"/>
    <w:rsid w:val="00F04191"/>
    <w:rsid w:val="00F045A6"/>
    <w:rsid w:val="00F062FA"/>
    <w:rsid w:val="00F07637"/>
    <w:rsid w:val="00F076C7"/>
    <w:rsid w:val="00F07B86"/>
    <w:rsid w:val="00F10FE1"/>
    <w:rsid w:val="00F111D0"/>
    <w:rsid w:val="00F11D8B"/>
    <w:rsid w:val="00F138E1"/>
    <w:rsid w:val="00F14A2E"/>
    <w:rsid w:val="00F16D65"/>
    <w:rsid w:val="00F20B18"/>
    <w:rsid w:val="00F20EA6"/>
    <w:rsid w:val="00F22A42"/>
    <w:rsid w:val="00F22DC4"/>
    <w:rsid w:val="00F2316E"/>
    <w:rsid w:val="00F237DE"/>
    <w:rsid w:val="00F24C41"/>
    <w:rsid w:val="00F26DDD"/>
    <w:rsid w:val="00F273C5"/>
    <w:rsid w:val="00F313A4"/>
    <w:rsid w:val="00F32581"/>
    <w:rsid w:val="00F34AD4"/>
    <w:rsid w:val="00F3516C"/>
    <w:rsid w:val="00F3589D"/>
    <w:rsid w:val="00F3637D"/>
    <w:rsid w:val="00F408A0"/>
    <w:rsid w:val="00F43BF0"/>
    <w:rsid w:val="00F44B1B"/>
    <w:rsid w:val="00F44B30"/>
    <w:rsid w:val="00F4529E"/>
    <w:rsid w:val="00F4772B"/>
    <w:rsid w:val="00F50537"/>
    <w:rsid w:val="00F50BAF"/>
    <w:rsid w:val="00F510E4"/>
    <w:rsid w:val="00F514EC"/>
    <w:rsid w:val="00F51910"/>
    <w:rsid w:val="00F52692"/>
    <w:rsid w:val="00F53279"/>
    <w:rsid w:val="00F53295"/>
    <w:rsid w:val="00F5438C"/>
    <w:rsid w:val="00F559D6"/>
    <w:rsid w:val="00F57511"/>
    <w:rsid w:val="00F57FB1"/>
    <w:rsid w:val="00F62E62"/>
    <w:rsid w:val="00F672CC"/>
    <w:rsid w:val="00F70234"/>
    <w:rsid w:val="00F7288D"/>
    <w:rsid w:val="00F73EF3"/>
    <w:rsid w:val="00F74443"/>
    <w:rsid w:val="00F7719F"/>
    <w:rsid w:val="00F831B5"/>
    <w:rsid w:val="00F8340B"/>
    <w:rsid w:val="00F8365B"/>
    <w:rsid w:val="00F85678"/>
    <w:rsid w:val="00F85D02"/>
    <w:rsid w:val="00F9191F"/>
    <w:rsid w:val="00F92361"/>
    <w:rsid w:val="00F92AB4"/>
    <w:rsid w:val="00F934CB"/>
    <w:rsid w:val="00F935B6"/>
    <w:rsid w:val="00F96717"/>
    <w:rsid w:val="00F96DAD"/>
    <w:rsid w:val="00F970E1"/>
    <w:rsid w:val="00F974FE"/>
    <w:rsid w:val="00FA3D15"/>
    <w:rsid w:val="00FA5AF9"/>
    <w:rsid w:val="00FB08CB"/>
    <w:rsid w:val="00FB1D1B"/>
    <w:rsid w:val="00FB2728"/>
    <w:rsid w:val="00FB273C"/>
    <w:rsid w:val="00FB6D06"/>
    <w:rsid w:val="00FB71C9"/>
    <w:rsid w:val="00FC1F5B"/>
    <w:rsid w:val="00FC26E2"/>
    <w:rsid w:val="00FC3803"/>
    <w:rsid w:val="00FC7F3C"/>
    <w:rsid w:val="00FD08B0"/>
    <w:rsid w:val="00FD0A05"/>
    <w:rsid w:val="00FE037C"/>
    <w:rsid w:val="00FE4646"/>
    <w:rsid w:val="00FE6B3E"/>
    <w:rsid w:val="00FE73C4"/>
    <w:rsid w:val="00FF0A15"/>
    <w:rsid w:val="00FF3686"/>
    <w:rsid w:val="00FF5E68"/>
    <w:rsid w:val="00FF625E"/>
    <w:rsid w:val="00FF7A75"/>
    <w:rsid w:val="0183B414"/>
    <w:rsid w:val="01AE2C91"/>
    <w:rsid w:val="02A9DC0F"/>
    <w:rsid w:val="03132BA1"/>
    <w:rsid w:val="03398B69"/>
    <w:rsid w:val="07B13B20"/>
    <w:rsid w:val="0850C48B"/>
    <w:rsid w:val="08A13F6D"/>
    <w:rsid w:val="08D3C1FD"/>
    <w:rsid w:val="08D5C4D3"/>
    <w:rsid w:val="095BB6A2"/>
    <w:rsid w:val="0B79ECFD"/>
    <w:rsid w:val="0C68C25A"/>
    <w:rsid w:val="0FD2B2DB"/>
    <w:rsid w:val="0FDD07DE"/>
    <w:rsid w:val="0FDE699F"/>
    <w:rsid w:val="102DA9FE"/>
    <w:rsid w:val="1298E57C"/>
    <w:rsid w:val="1353469B"/>
    <w:rsid w:val="14A6BB76"/>
    <w:rsid w:val="151CABF6"/>
    <w:rsid w:val="157FF546"/>
    <w:rsid w:val="15CE9B57"/>
    <w:rsid w:val="15EFF07E"/>
    <w:rsid w:val="1650B175"/>
    <w:rsid w:val="16DB24D6"/>
    <w:rsid w:val="1719615C"/>
    <w:rsid w:val="17D909FB"/>
    <w:rsid w:val="1B8ED726"/>
    <w:rsid w:val="1C638820"/>
    <w:rsid w:val="1D87A40A"/>
    <w:rsid w:val="1DFBCCAC"/>
    <w:rsid w:val="1E7E32A6"/>
    <w:rsid w:val="1FFA81B6"/>
    <w:rsid w:val="20466911"/>
    <w:rsid w:val="20B7C60A"/>
    <w:rsid w:val="2175A150"/>
    <w:rsid w:val="230FA137"/>
    <w:rsid w:val="2339AA5C"/>
    <w:rsid w:val="23C959B6"/>
    <w:rsid w:val="275C246C"/>
    <w:rsid w:val="2836938E"/>
    <w:rsid w:val="2847F9D9"/>
    <w:rsid w:val="289976A6"/>
    <w:rsid w:val="29141187"/>
    <w:rsid w:val="292589C7"/>
    <w:rsid w:val="2932FB60"/>
    <w:rsid w:val="2A4200A4"/>
    <w:rsid w:val="2B022237"/>
    <w:rsid w:val="2C0C2A24"/>
    <w:rsid w:val="2C19628A"/>
    <w:rsid w:val="2E801BA9"/>
    <w:rsid w:val="2F0CA3D5"/>
    <w:rsid w:val="2F10F9F3"/>
    <w:rsid w:val="2F25CB37"/>
    <w:rsid w:val="2F92A9A8"/>
    <w:rsid w:val="2FBAD861"/>
    <w:rsid w:val="319A835A"/>
    <w:rsid w:val="31A1612D"/>
    <w:rsid w:val="3203A3C6"/>
    <w:rsid w:val="323C253B"/>
    <w:rsid w:val="329E3F9B"/>
    <w:rsid w:val="33495153"/>
    <w:rsid w:val="3415FC1F"/>
    <w:rsid w:val="3BF9E91C"/>
    <w:rsid w:val="3D328BE0"/>
    <w:rsid w:val="3EE0ED2D"/>
    <w:rsid w:val="402710FC"/>
    <w:rsid w:val="4085B1E4"/>
    <w:rsid w:val="40945D05"/>
    <w:rsid w:val="415E543C"/>
    <w:rsid w:val="4226AC49"/>
    <w:rsid w:val="42A0A62F"/>
    <w:rsid w:val="44EF25B9"/>
    <w:rsid w:val="4507E96F"/>
    <w:rsid w:val="4598F51C"/>
    <w:rsid w:val="459BBC16"/>
    <w:rsid w:val="45E15C72"/>
    <w:rsid w:val="460EDF77"/>
    <w:rsid w:val="47141A24"/>
    <w:rsid w:val="477180A7"/>
    <w:rsid w:val="479A3E4F"/>
    <w:rsid w:val="47F30B5E"/>
    <w:rsid w:val="47F83562"/>
    <w:rsid w:val="4810C647"/>
    <w:rsid w:val="48262F03"/>
    <w:rsid w:val="48C64FE6"/>
    <w:rsid w:val="4A010B51"/>
    <w:rsid w:val="4C779FCE"/>
    <w:rsid w:val="4C901500"/>
    <w:rsid w:val="4CAB1E7D"/>
    <w:rsid w:val="4CF9D2F7"/>
    <w:rsid w:val="4F274BEB"/>
    <w:rsid w:val="521F1FC2"/>
    <w:rsid w:val="52F5F11A"/>
    <w:rsid w:val="53C395DD"/>
    <w:rsid w:val="54B50172"/>
    <w:rsid w:val="5795A720"/>
    <w:rsid w:val="5A533415"/>
    <w:rsid w:val="5D3C5CCB"/>
    <w:rsid w:val="5E52956C"/>
    <w:rsid w:val="5F68A6CF"/>
    <w:rsid w:val="5F8790A8"/>
    <w:rsid w:val="5FB1A02F"/>
    <w:rsid w:val="629FB019"/>
    <w:rsid w:val="6442BC5E"/>
    <w:rsid w:val="6583E19C"/>
    <w:rsid w:val="66BC35DC"/>
    <w:rsid w:val="67543763"/>
    <w:rsid w:val="6860586A"/>
    <w:rsid w:val="69A5EC6D"/>
    <w:rsid w:val="69C217A4"/>
    <w:rsid w:val="69D7E09C"/>
    <w:rsid w:val="6C117581"/>
    <w:rsid w:val="6C8C5397"/>
    <w:rsid w:val="6CAA0E80"/>
    <w:rsid w:val="6CDB93F6"/>
    <w:rsid w:val="6D22C08C"/>
    <w:rsid w:val="6D5B2906"/>
    <w:rsid w:val="6DB923E4"/>
    <w:rsid w:val="6EF1464E"/>
    <w:rsid w:val="6F220D0E"/>
    <w:rsid w:val="6F66D12C"/>
    <w:rsid w:val="6FA74C56"/>
    <w:rsid w:val="70139356"/>
    <w:rsid w:val="71C30E0A"/>
    <w:rsid w:val="727FDE8B"/>
    <w:rsid w:val="733E92D1"/>
    <w:rsid w:val="740C11B2"/>
    <w:rsid w:val="7424421B"/>
    <w:rsid w:val="7486F3F3"/>
    <w:rsid w:val="76D9183C"/>
    <w:rsid w:val="78071779"/>
    <w:rsid w:val="78165A12"/>
    <w:rsid w:val="795116CA"/>
    <w:rsid w:val="79DCCB10"/>
    <w:rsid w:val="7B6D2284"/>
    <w:rsid w:val="7B948FF2"/>
    <w:rsid w:val="7C80FCD7"/>
    <w:rsid w:val="7E547AC7"/>
    <w:rsid w:val="7E59D79C"/>
    <w:rsid w:val="7ED38DED"/>
    <w:rsid w:val="7F6B4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42DAB8B"/>
  <w15:chartTrackingRefBased/>
  <w15:docId w15:val="{EC519EDA-484E-4875-A0DA-7BBC8E432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BodyText"/>
    <w:next w:val="BodyText"/>
    <w:link w:val="Heading1Char"/>
    <w:uiPriority w:val="9"/>
    <w:qFormat/>
    <w:rsid w:val="00D50F48"/>
    <w:pPr>
      <w:keepNext/>
      <w:keepLines/>
      <w:numPr>
        <w:numId w:val="7"/>
      </w:numPr>
      <w:spacing w:before="240" w:after="0"/>
      <w:outlineLvl w:val="0"/>
    </w:pPr>
    <w:rPr>
      <w:rFonts w:eastAsiaTheme="majorEastAsia" w:cstheme="majorBidi"/>
      <w:b/>
      <w:sz w:val="28"/>
      <w:szCs w:val="32"/>
      <w:u w:val="single"/>
    </w:rPr>
  </w:style>
  <w:style w:type="paragraph" w:styleId="Heading2">
    <w:name w:val="heading 2"/>
    <w:basedOn w:val="BodyText"/>
    <w:next w:val="BodyText"/>
    <w:link w:val="Heading2Char"/>
    <w:autoRedefine/>
    <w:uiPriority w:val="9"/>
    <w:unhideWhenUsed/>
    <w:qFormat/>
    <w:rsid w:val="0062140F"/>
    <w:pPr>
      <w:keepNext/>
      <w:keepLines/>
      <w:numPr>
        <w:ilvl w:val="1"/>
        <w:numId w:val="7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BodyText"/>
    <w:next w:val="BodyText"/>
    <w:link w:val="Heading3Char"/>
    <w:autoRedefine/>
    <w:uiPriority w:val="9"/>
    <w:unhideWhenUsed/>
    <w:qFormat/>
    <w:rsid w:val="00361F6C"/>
    <w:pPr>
      <w:keepNext/>
      <w:keepLines/>
      <w:numPr>
        <w:ilvl w:val="2"/>
        <w:numId w:val="7"/>
      </w:numPr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BodyText"/>
    <w:next w:val="BodyText"/>
    <w:link w:val="Heading4Char"/>
    <w:autoRedefine/>
    <w:uiPriority w:val="9"/>
    <w:unhideWhenUsed/>
    <w:qFormat/>
    <w:rsid w:val="00D50F48"/>
    <w:pPr>
      <w:keepNext/>
      <w:keepLines/>
      <w:numPr>
        <w:ilvl w:val="3"/>
        <w:numId w:val="7"/>
      </w:numPr>
      <w:tabs>
        <w:tab w:val="num" w:pos="360"/>
      </w:tabs>
      <w:spacing w:before="40" w:after="0"/>
      <w:ind w:left="0" w:firstLine="0"/>
      <w:outlineLvl w:val="3"/>
    </w:pPr>
    <w:rPr>
      <w:rFonts w:eastAsiaTheme="majorEastAsia" w:cstheme="majorBidi"/>
      <w:b/>
      <w:iCs/>
      <w:sz w:val="24"/>
    </w:rPr>
  </w:style>
  <w:style w:type="paragraph" w:styleId="Heading5">
    <w:name w:val="heading 5"/>
    <w:basedOn w:val="BodyText"/>
    <w:next w:val="BodyText"/>
    <w:link w:val="Heading5Char"/>
    <w:autoRedefine/>
    <w:uiPriority w:val="9"/>
    <w:unhideWhenUsed/>
    <w:qFormat/>
    <w:rsid w:val="00D50F48"/>
    <w:pPr>
      <w:keepNext/>
      <w:keepLines/>
      <w:numPr>
        <w:ilvl w:val="4"/>
        <w:numId w:val="7"/>
      </w:numPr>
      <w:tabs>
        <w:tab w:val="num" w:pos="360"/>
      </w:tabs>
      <w:spacing w:before="40" w:after="0"/>
      <w:ind w:left="0" w:firstLine="0"/>
      <w:outlineLvl w:val="4"/>
    </w:pPr>
    <w:rPr>
      <w:rFonts w:eastAsiaTheme="majorEastAsia" w:cstheme="majorBidi"/>
      <w:b/>
      <w:sz w:val="24"/>
    </w:rPr>
  </w:style>
  <w:style w:type="paragraph" w:styleId="Heading6">
    <w:name w:val="heading 6"/>
    <w:basedOn w:val="BodyText"/>
    <w:next w:val="BodyText"/>
    <w:link w:val="Heading6Char"/>
    <w:autoRedefine/>
    <w:uiPriority w:val="9"/>
    <w:unhideWhenUsed/>
    <w:qFormat/>
    <w:rsid w:val="00D50F48"/>
    <w:pPr>
      <w:keepNext/>
      <w:keepLines/>
      <w:numPr>
        <w:ilvl w:val="5"/>
        <w:numId w:val="7"/>
      </w:numPr>
      <w:tabs>
        <w:tab w:val="num" w:pos="360"/>
      </w:tabs>
      <w:spacing w:before="40" w:after="0"/>
      <w:ind w:left="0" w:firstLine="0"/>
      <w:outlineLvl w:val="5"/>
    </w:pPr>
    <w:rPr>
      <w:rFonts w:eastAsiaTheme="majorEastAsia" w:cstheme="majorBidi"/>
      <w:b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0F48"/>
    <w:pPr>
      <w:keepNext/>
      <w:keepLines/>
      <w:numPr>
        <w:ilvl w:val="6"/>
        <w:numId w:val="7"/>
      </w:numPr>
      <w:tabs>
        <w:tab w:val="num" w:pos="360"/>
      </w:tabs>
      <w:spacing w:before="40" w:after="0"/>
      <w:ind w:left="0" w:firstLine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0F48"/>
    <w:pPr>
      <w:keepNext/>
      <w:keepLines/>
      <w:numPr>
        <w:ilvl w:val="7"/>
        <w:numId w:val="7"/>
      </w:numPr>
      <w:tabs>
        <w:tab w:val="num" w:pos="360"/>
      </w:tabs>
      <w:spacing w:before="40" w:after="0"/>
      <w:ind w:left="0"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0F48"/>
    <w:pPr>
      <w:keepNext/>
      <w:keepLines/>
      <w:numPr>
        <w:ilvl w:val="8"/>
        <w:numId w:val="7"/>
      </w:numPr>
      <w:tabs>
        <w:tab w:val="num" w:pos="360"/>
      </w:tabs>
      <w:spacing w:before="40" w:after="0"/>
      <w:ind w:left="0"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01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113"/>
  </w:style>
  <w:style w:type="paragraph" w:styleId="Footer">
    <w:name w:val="footer"/>
    <w:basedOn w:val="Normal"/>
    <w:link w:val="FooterChar"/>
    <w:uiPriority w:val="99"/>
    <w:unhideWhenUsed/>
    <w:rsid w:val="000E01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113"/>
  </w:style>
  <w:style w:type="character" w:customStyle="1" w:styleId="Heading1Char">
    <w:name w:val="Heading 1 Char"/>
    <w:basedOn w:val="DefaultParagraphFont"/>
    <w:link w:val="Heading1"/>
    <w:uiPriority w:val="9"/>
    <w:rsid w:val="0022217F"/>
    <w:rPr>
      <w:rFonts w:eastAsiaTheme="majorEastAsia" w:cstheme="majorBidi"/>
      <w:b/>
      <w:sz w:val="28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2140F"/>
    <w:rPr>
      <w:rFonts w:eastAsiaTheme="majorEastAsia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61F6C"/>
    <w:rPr>
      <w:rFonts w:eastAsiaTheme="majorEastAsia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50F48"/>
    <w:rPr>
      <w:rFonts w:eastAsiaTheme="majorEastAsia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50F48"/>
    <w:rPr>
      <w:rFonts w:eastAsiaTheme="majorEastAsia" w:cstheme="majorBidi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D50F48"/>
    <w:rPr>
      <w:rFonts w:eastAsiaTheme="majorEastAsia" w:cstheme="majorBidi"/>
      <w:b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0A8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0A8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0A8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E80961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unhideWhenUsed/>
    <w:rsid w:val="006C0A8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6C0A8A"/>
  </w:style>
  <w:style w:type="paragraph" w:styleId="ListParagraph">
    <w:name w:val="List Paragraph"/>
    <w:basedOn w:val="Normal"/>
    <w:uiPriority w:val="34"/>
    <w:qFormat/>
    <w:rsid w:val="00691893"/>
    <w:pPr>
      <w:spacing w:after="0" w:line="240" w:lineRule="auto"/>
      <w:ind w:left="720"/>
      <w:contextualSpacing/>
    </w:pPr>
    <w:rPr>
      <w:sz w:val="24"/>
      <w:szCs w:val="24"/>
    </w:rPr>
  </w:style>
  <w:style w:type="table" w:styleId="TableGrid">
    <w:name w:val="Table Grid"/>
    <w:basedOn w:val="TableNormal"/>
    <w:uiPriority w:val="59"/>
    <w:unhideWhenUsed/>
    <w:rsid w:val="00CA42C5"/>
    <w:pPr>
      <w:spacing w:after="0" w:line="240" w:lineRule="auto"/>
    </w:pPr>
    <w:rPr>
      <w:rFonts w:eastAsiaTheme="minorEastAs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70B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0B54"/>
    <w:rPr>
      <w:rFonts w:ascii="Segoe UI" w:hAnsi="Segoe UI" w:cs="Segoe UI"/>
      <w:sz w:val="18"/>
      <w:szCs w:val="18"/>
    </w:rPr>
  </w:style>
  <w:style w:type="table" w:customStyle="1" w:styleId="TableGrid1">
    <w:name w:val="Table Grid1"/>
    <w:basedOn w:val="TableNormal"/>
    <w:uiPriority w:val="39"/>
    <w:rsid w:val="00125A7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A7AF9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0796C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sz w:val="32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10796C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0796C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0796C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F5B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7772CA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7772CA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7772CA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7772CA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7772CA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7772CA"/>
    <w:pPr>
      <w:spacing w:after="0"/>
      <w:ind w:left="1760"/>
    </w:pPr>
    <w:rPr>
      <w:rFonts w:cstheme="minorHAns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423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7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4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4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github.com/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ustin\Documents\Custom%20Office%20Templates\UVM%20-%20HW%20Assignmen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abbb03e-2b67-449d-8b36-fdec39dd1946" xsi:nil="true"/>
    <lcf76f155ced4ddcb4097134ff3c332f xmlns="1c6437ce-e7ad-4be7-8f57-634243f46b5a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9C371C75712C478EC275BF18176DE0" ma:contentTypeVersion="15" ma:contentTypeDescription="Create a new document." ma:contentTypeScope="" ma:versionID="ff38a834028e667a8dc46148721d26e4">
  <xsd:schema xmlns:xsd="http://www.w3.org/2001/XMLSchema" xmlns:xs="http://www.w3.org/2001/XMLSchema" xmlns:p="http://schemas.microsoft.com/office/2006/metadata/properties" xmlns:ns2="1c6437ce-e7ad-4be7-8f57-634243f46b5a" xmlns:ns3="dabbb03e-2b67-449d-8b36-fdec39dd1946" targetNamespace="http://schemas.microsoft.com/office/2006/metadata/properties" ma:root="true" ma:fieldsID="ed08ead1ade0e62023a2001ad10bbc4d" ns2:_="" ns3:_="">
    <xsd:import namespace="1c6437ce-e7ad-4be7-8f57-634243f46b5a"/>
    <xsd:import namespace="dabbb03e-2b67-449d-8b36-fdec39dd194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Locatio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6437ce-e7ad-4be7-8f57-634243f46b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4e77d114-7286-4773-b3f3-9b1cc7669c5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bbb03e-2b67-449d-8b36-fdec39dd1946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8a8ebfe1-76de-4f41-aaf7-b635fc674d51}" ma:internalName="TaxCatchAll" ma:showField="CatchAllData" ma:web="dabbb03e-2b67-449d-8b36-fdec39dd194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26A061-1DE9-4F39-8041-9BBA3D6DFAD2}">
  <ds:schemaRefs>
    <ds:schemaRef ds:uri="http://schemas.microsoft.com/office/2006/metadata/properties"/>
    <ds:schemaRef ds:uri="http://schemas.microsoft.com/office/infopath/2007/PartnerControls"/>
    <ds:schemaRef ds:uri="dabbb03e-2b67-449d-8b36-fdec39dd1946"/>
    <ds:schemaRef ds:uri="1c6437ce-e7ad-4be7-8f57-634243f46b5a"/>
  </ds:schemaRefs>
</ds:datastoreItem>
</file>

<file path=customXml/itemProps2.xml><?xml version="1.0" encoding="utf-8"?>
<ds:datastoreItem xmlns:ds="http://schemas.openxmlformats.org/officeDocument/2006/customXml" ds:itemID="{B96B869F-F7E0-41DA-9736-2C60D51DA2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8299FA-BFDF-46E9-98C0-28C9594238F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E43F48-1FDE-4A3B-9BE7-EAFEFBDE19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6437ce-e7ad-4be7-8f57-634243f46b5a"/>
    <ds:schemaRef ds:uri="dabbb03e-2b67-449d-8b36-fdec39dd19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UVM - HW Assignment Template</Template>
  <TotalTime>0</TotalTime>
  <Pages>1</Pages>
  <Words>2518</Words>
  <Characters>14358</Characters>
  <Application>Microsoft Office Word</Application>
  <DocSecurity>0</DocSecurity>
  <Lines>119</Lines>
  <Paragraphs>33</Paragraphs>
  <ScaleCrop>false</ScaleCrop>
  <Company/>
  <LinksUpToDate>false</LinksUpToDate>
  <CharactersWithSpaces>16843</CharactersWithSpaces>
  <SharedDoc>false</SharedDoc>
  <HLinks>
    <vt:vector size="204" baseType="variant">
      <vt:variant>
        <vt:i4>8126567</vt:i4>
      </vt:variant>
      <vt:variant>
        <vt:i4>336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  <vt:variant>
        <vt:i4>1769524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_Toc165129226</vt:lpwstr>
      </vt:variant>
      <vt:variant>
        <vt:i4>1769524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_Toc165129225</vt:lpwstr>
      </vt:variant>
      <vt:variant>
        <vt:i4>1769524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_Toc165129224</vt:lpwstr>
      </vt:variant>
      <vt:variant>
        <vt:i4>1769524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_Toc165129223</vt:lpwstr>
      </vt:variant>
      <vt:variant>
        <vt:i4>1769524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_Toc165129222</vt:lpwstr>
      </vt:variant>
      <vt:variant>
        <vt:i4>1769524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_Toc165129221</vt:lpwstr>
      </vt:variant>
      <vt:variant>
        <vt:i4>1769524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_Toc165129220</vt:lpwstr>
      </vt:variant>
      <vt:variant>
        <vt:i4>1572916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_Toc165129219</vt:lpwstr>
      </vt:variant>
      <vt:variant>
        <vt:i4>1572916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_Toc165129218</vt:lpwstr>
      </vt:variant>
      <vt:variant>
        <vt:i4>1572916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_Toc165129217</vt:lpwstr>
      </vt:variant>
      <vt:variant>
        <vt:i4>1572916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_Toc165129216</vt:lpwstr>
      </vt:variant>
      <vt:variant>
        <vt:i4>1572916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_Toc165129215</vt:lpwstr>
      </vt:variant>
      <vt:variant>
        <vt:i4>1572916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_Toc165129214</vt:lpwstr>
      </vt:variant>
      <vt:variant>
        <vt:i4>1572916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_Toc165129213</vt:lpwstr>
      </vt:variant>
      <vt:variant>
        <vt:i4>1572916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_Toc165129212</vt:lpwstr>
      </vt:variant>
      <vt:variant>
        <vt:i4>1572916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_Toc165129211</vt:lpwstr>
      </vt:variant>
      <vt:variant>
        <vt:i4>1572916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_Toc165129210</vt:lpwstr>
      </vt:variant>
      <vt:variant>
        <vt:i4>1638452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_Toc165129209</vt:lpwstr>
      </vt:variant>
      <vt:variant>
        <vt:i4>1638452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_Toc165129208</vt:lpwstr>
      </vt:variant>
      <vt:variant>
        <vt:i4>1638452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_Toc165129207</vt:lpwstr>
      </vt:variant>
      <vt:variant>
        <vt:i4>1638452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_Toc165129206</vt:lpwstr>
      </vt:variant>
      <vt:variant>
        <vt:i4>1638452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_Toc165129205</vt:lpwstr>
      </vt:variant>
      <vt:variant>
        <vt:i4>1638452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_Toc165129204</vt:lpwstr>
      </vt:variant>
      <vt:variant>
        <vt:i4>1638452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_Toc165129203</vt:lpwstr>
      </vt:variant>
      <vt:variant>
        <vt:i4>1638452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_Toc165129202</vt:lpwstr>
      </vt:variant>
      <vt:variant>
        <vt:i4>1638452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_Toc165129201</vt:lpwstr>
      </vt:variant>
      <vt:variant>
        <vt:i4>1638452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_Toc165129200</vt:lpwstr>
      </vt:variant>
      <vt:variant>
        <vt:i4>1048631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_Toc165129199</vt:lpwstr>
      </vt:variant>
      <vt:variant>
        <vt:i4>1048631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_Toc165129198</vt:lpwstr>
      </vt:variant>
      <vt:variant>
        <vt:i4>1048631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_Toc165129197</vt:lpwstr>
      </vt:variant>
      <vt:variant>
        <vt:i4>1048631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_Toc165129196</vt:lpwstr>
      </vt:variant>
      <vt:variant>
        <vt:i4>1048631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_Toc165129195</vt:lpwstr>
      </vt:variant>
      <vt:variant>
        <vt:i4>1048631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_Toc165129194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North Branch Engineering</dc:creator>
  <cp:keywords/>
  <dc:description/>
  <cp:lastModifiedBy>Ian Morgan</cp:lastModifiedBy>
  <cp:revision>5</cp:revision>
  <cp:lastPrinted>2024-04-27T22:42:00Z</cp:lastPrinted>
  <dcterms:created xsi:type="dcterms:W3CDTF">2024-04-27T22:41:00Z</dcterms:created>
  <dcterms:modified xsi:type="dcterms:W3CDTF">2024-04-27T22:42:00Z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0x0101000D9C371C75712C478EC275BF18176DE0</vt:lpwstr>
  </property>
  <property fmtid="{D5CDD505-2E9C-101B-9397-08002B2CF9AE}" pid="3" name="GrammarlyDocumentId">
    <vt:lpwstr>b3da48c1a2f1f4753a0e8c59cb0487a395b8bfeaa6007f5a76a5af5d20585f9e</vt:lpwstr>
  </property>
  <property fmtid="{D5CDD505-2E9C-101B-9397-08002B2CF9AE}" pid="4" name="MediaServiceImageTags">
    <vt:lpwstr/>
  </property>
</Properties>
</file>